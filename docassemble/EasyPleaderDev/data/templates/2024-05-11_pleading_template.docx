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0EAAC0EF" w:rsidR="007D5A01" w:rsidRPr="00EC4DB2" w:rsidRDefault="007D5A01" w:rsidP="00B83755">
      <w:pPr>
        <w:spacing w:line="146" w:lineRule="exact"/>
      </w:pPr>
      <w:bookmarkStart w:id="0" w:name="_Hlk8943939"/>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EC4DB2" w14:paraId="638DBE14" w14:textId="77777777" w:rsidTr="00301563">
        <w:trPr>
          <w:trHeight w:val="3125"/>
        </w:trPr>
        <w:tc>
          <w:tcPr>
            <w:tcW w:w="10170" w:type="dxa"/>
            <w:tcBorders>
              <w:top w:val="nil"/>
              <w:left w:val="nil"/>
              <w:bottom w:val="nil"/>
              <w:right w:val="nil"/>
            </w:tcBorders>
            <w:noWrap/>
          </w:tcPr>
          <w:p w14:paraId="3BCF1920" w14:textId="60E027FC" w:rsidR="00352A94" w:rsidRDefault="00352A94" w:rsidP="00301563">
            <w:pPr>
              <w:ind w:right="5040"/>
              <w:rPr>
                <w:color w:val="000000"/>
                <w:u w:color="000000"/>
              </w:rPr>
            </w:pPr>
            <w:r>
              <w:rPr>
                <w:color w:val="000000"/>
                <w:u w:color="000000"/>
              </w:rPr>
              <w:t xml:space="preserve">{% if </w:t>
            </w:r>
            <w:proofErr w:type="spellStart"/>
            <w:r w:rsidR="00FB46E1">
              <w:rPr>
                <w:color w:val="000000"/>
                <w:u w:color="000000"/>
              </w:rPr>
              <w:t>g.author</w:t>
            </w:r>
            <w:proofErr w:type="spellEnd"/>
            <w:r w:rsidR="00FB46E1">
              <w:rPr>
                <w:color w:val="000000"/>
                <w:u w:color="000000"/>
              </w:rPr>
              <w:t>[0].</w:t>
            </w:r>
            <w:proofErr w:type="spellStart"/>
            <w:r w:rsidR="00FB46E1">
              <w:rPr>
                <w:color w:val="000000"/>
                <w:u w:color="000000"/>
              </w:rPr>
              <w:t>law_firm</w:t>
            </w:r>
            <w:proofErr w:type="spellEnd"/>
            <w:r w:rsidR="00FB46E1">
              <w:rPr>
                <w:color w:val="000000"/>
                <w:u w:color="000000"/>
              </w:rPr>
              <w:t xml:space="preserve"> == ‘Danielson Kim Law Group, P.C.’</w:t>
            </w:r>
            <w:r>
              <w:rPr>
                <w:color w:val="000000"/>
                <w:u w:color="000000"/>
              </w:rPr>
              <w:t xml:space="preserve"> %}Anthony I. Danielson (CA SBN 285576)</w:t>
            </w:r>
          </w:p>
          <w:p w14:paraId="75808C1D" w14:textId="77777777" w:rsidR="00352A94" w:rsidRDefault="00352A94" w:rsidP="00301563">
            <w:pPr>
              <w:ind w:right="5040"/>
              <w:rPr>
                <w:rFonts w:asciiTheme="majorHAnsi" w:hAnsiTheme="majorHAnsi"/>
                <w:color w:val="000000"/>
                <w:spacing w:val="-14"/>
                <w:sz w:val="26"/>
                <w:szCs w:val="26"/>
                <w:u w:color="000000"/>
              </w:rPr>
            </w:pPr>
            <w:r w:rsidRPr="00E17E5A">
              <w:rPr>
                <w:rFonts w:asciiTheme="majorHAnsi" w:hAnsiTheme="majorHAnsi"/>
                <w:color w:val="000000"/>
                <w:spacing w:val="-14"/>
                <w:sz w:val="26"/>
                <w:szCs w:val="26"/>
                <w:u w:color="000000"/>
              </w:rPr>
              <w:t>Danielson Kim Law Group, P.C.</w:t>
            </w:r>
          </w:p>
          <w:p w14:paraId="638DBE13" w14:textId="17DE4EEC" w:rsidR="007D5A01" w:rsidRPr="00EC4DB2" w:rsidRDefault="00352A94" w:rsidP="00301563">
            <w:pPr>
              <w:ind w:right="5040"/>
              <w:rPr>
                <w:color w:val="000000"/>
                <w:u w:color="000000"/>
              </w:rPr>
            </w:pPr>
            <w:r w:rsidRPr="00352A94">
              <w:rPr>
                <w:color w:val="000000"/>
                <w:u w:color="000000"/>
              </w:rPr>
              <w:t xml:space="preserve">5170 Golden Foothill Parkway </w:t>
            </w:r>
            <w:r w:rsidRPr="00352A94">
              <w:rPr>
                <w:color w:val="000000"/>
                <w:u w:color="000000"/>
              </w:rPr>
              <w:br/>
              <w:t xml:space="preserve">El Dorado Hills, CA 95762 </w:t>
            </w:r>
            <w:r w:rsidRPr="00352A94">
              <w:rPr>
                <w:color w:val="000000"/>
                <w:u w:color="000000"/>
              </w:rPr>
              <w:br/>
              <w:t xml:space="preserve">Phone: (916) 520-3977 </w:t>
            </w:r>
            <w:r w:rsidRPr="00352A94">
              <w:rPr>
                <w:color w:val="000000"/>
                <w:u w:color="000000"/>
              </w:rPr>
              <w:br/>
              <w:t xml:space="preserve">Fax: (916) 543-1601 </w:t>
            </w:r>
            <w:r w:rsidRPr="00352A94">
              <w:rPr>
                <w:color w:val="000000"/>
                <w:u w:color="000000"/>
              </w:rPr>
              <w:br/>
              <w:t xml:space="preserve">Email: Anthony@DanielsonKim.com </w:t>
            </w:r>
            <w:r w:rsidRPr="00352A94">
              <w:rPr>
                <w:color w:val="000000"/>
                <w:u w:color="000000"/>
              </w:rPr>
              <w:br/>
            </w:r>
            <w:r w:rsidRPr="00352A94">
              <w:rPr>
                <w:color w:val="000000"/>
                <w:u w:color="000000"/>
              </w:rPr>
              <w:br/>
              <w:t xml:space="preserve">Attorneys for </w:t>
            </w:r>
            <w:r w:rsidR="004154DE">
              <w:rPr>
                <w:color w:val="000000"/>
                <w:u w:color="000000"/>
              </w:rPr>
              <w:t xml:space="preserve">{{ </w:t>
            </w:r>
            <w:proofErr w:type="spellStart"/>
            <w:r w:rsidR="004154DE">
              <w:rPr>
                <w:color w:val="000000"/>
                <w:u w:color="000000"/>
              </w:rPr>
              <w:t>case.client_string</w:t>
            </w:r>
            <w:proofErr w:type="spellEnd"/>
            <w:r w:rsidR="004154DE">
              <w:rPr>
                <w:color w:val="000000"/>
                <w:u w:color="000000"/>
              </w:rPr>
              <w:t xml:space="preserve"> }}</w:t>
            </w:r>
            <w:r>
              <w:rPr>
                <w:color w:val="000000"/>
                <w:u w:color="000000"/>
              </w:rPr>
              <w:t>{% else %}</w:t>
            </w:r>
            <w:r w:rsidRPr="00352A94">
              <w:rPr>
                <w:color w:val="000000"/>
                <w:u w:color="000000"/>
              </w:rPr>
              <w:t>{{</w:t>
            </w:r>
            <w:r w:rsidR="003C3FF7">
              <w:rPr>
                <w:color w:val="000000"/>
                <w:u w:color="000000"/>
              </w:rPr>
              <w:t xml:space="preserve"> </w:t>
            </w:r>
            <w:proofErr w:type="spellStart"/>
            <w:r w:rsidRPr="00352A94">
              <w:rPr>
                <w:color w:val="000000"/>
                <w:u w:color="000000"/>
              </w:rPr>
              <w:t>case.attorney_caption_block</w:t>
            </w:r>
            <w:proofErr w:type="spellEnd"/>
            <w:r w:rsidRPr="00352A94">
              <w:rPr>
                <w:color w:val="000000"/>
                <w:u w:color="000000"/>
              </w:rPr>
              <w:t xml:space="preserve"> }}</w:t>
            </w:r>
            <w:r w:rsidR="004154DE">
              <w:rPr>
                <w:color w:val="000000"/>
                <w:u w:color="000000"/>
              </w:rPr>
              <w:t>{% endif %}</w:t>
            </w:r>
          </w:p>
        </w:tc>
      </w:tr>
    </w:tbl>
    <w:p w14:paraId="26D24A26" w14:textId="1E567E75" w:rsidR="000A2DDD" w:rsidRPr="00794515" w:rsidRDefault="00794515" w:rsidP="00000279">
      <w:pPr>
        <w:spacing w:after="300" w:line="360" w:lineRule="exact"/>
        <w:contextualSpacing w:val="0"/>
        <w:jc w:val="center"/>
        <w:rPr>
          <w:rFonts w:ascii="Equity A Caps" w:hAnsi="Equity A Caps"/>
          <w:color w:val="000000"/>
          <w:spacing w:val="-14"/>
          <w:sz w:val="26"/>
          <w:szCs w:val="26"/>
        </w:rPr>
      </w:pPr>
      <w:bookmarkStart w:id="1" w:name="_Hlk126228258"/>
      <w:r w:rsidRPr="00794515">
        <w:rPr>
          <w:rFonts w:ascii="Equity A Caps" w:hAnsi="Equity A Caps"/>
          <w:color w:val="000000"/>
          <w:spacing w:val="-14"/>
          <w:sz w:val="26"/>
          <w:szCs w:val="26"/>
        </w:rPr>
        <w:t>{{</w:t>
      </w:r>
      <w:proofErr w:type="spellStart"/>
      <w:r w:rsidRPr="00794515">
        <w:rPr>
          <w:rFonts w:ascii="Equity A Caps" w:hAnsi="Equity A Caps"/>
          <w:color w:val="000000"/>
          <w:spacing w:val="-14"/>
          <w:sz w:val="26"/>
          <w:szCs w:val="26"/>
        </w:rPr>
        <w:t>court_info</w:t>
      </w:r>
      <w:proofErr w:type="spellEnd"/>
      <w:r w:rsidRPr="00794515">
        <w:rPr>
          <w:rFonts w:ascii="Equity A Caps" w:hAnsi="Equity A Caps"/>
          <w:color w:val="000000"/>
          <w:spacing w:val="-14"/>
          <w:sz w:val="26"/>
          <w:szCs w:val="26"/>
        </w:rPr>
        <w:t>(</w:t>
      </w:r>
      <w:proofErr w:type="spellStart"/>
      <w:r w:rsidRPr="00794515">
        <w:rPr>
          <w:rFonts w:ascii="Equity A Caps" w:hAnsi="Equity A Caps"/>
          <w:color w:val="000000"/>
          <w:spacing w:val="-14"/>
          <w:sz w:val="26"/>
          <w:szCs w:val="26"/>
        </w:rPr>
        <w:t>court.short_name</w:t>
      </w:r>
      <w:proofErr w:type="spellEnd"/>
      <w:r w:rsidRPr="00794515">
        <w:rPr>
          <w:rFonts w:ascii="Equity A Caps" w:hAnsi="Equity A Caps"/>
          <w:color w:val="000000"/>
          <w:spacing w:val="-14"/>
          <w:sz w:val="26"/>
          <w:szCs w:val="26"/>
        </w:rPr>
        <w:t>)[‘</w:t>
      </w:r>
      <w:proofErr w:type="spellStart"/>
      <w:r w:rsidRPr="00794515">
        <w:rPr>
          <w:rFonts w:ascii="Equity A Caps" w:hAnsi="Equity A Caps"/>
          <w:color w:val="000000"/>
          <w:spacing w:val="-14"/>
          <w:sz w:val="26"/>
          <w:szCs w:val="26"/>
        </w:rPr>
        <w:t>court.pleading_caption</w:t>
      </w:r>
      <w:proofErr w:type="spellEnd"/>
      <w:r w:rsidRPr="00794515">
        <w:rPr>
          <w:rFonts w:ascii="Equity A Caps" w:hAnsi="Equity A Caps"/>
          <w:color w:val="000000"/>
          <w:spacing w:val="-14"/>
          <w:sz w:val="26"/>
          <w:szCs w:val="26"/>
        </w:rPr>
        <w:t>’]}}</w:t>
      </w:r>
      <w:bookmarkEnd w:id="1"/>
    </w:p>
    <w:tbl>
      <w:tblPr>
        <w:tblpPr w:leftFromText="187" w:rightFromText="187" w:bottomFromText="288"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EC4DB2" w14:paraId="538019E4" w14:textId="77777777" w:rsidTr="003C3FF7">
        <w:trPr>
          <w:cantSplit/>
        </w:trPr>
        <w:tc>
          <w:tcPr>
            <w:tcW w:w="5145" w:type="dxa"/>
            <w:tcBorders>
              <w:top w:val="nil"/>
              <w:left w:val="nil"/>
              <w:bottom w:val="single" w:sz="6" w:space="0" w:color="auto"/>
              <w:right w:val="single" w:sz="6" w:space="0" w:color="auto"/>
            </w:tcBorders>
            <w:noWrap/>
          </w:tcPr>
          <w:p w14:paraId="580F2642" w14:textId="3BB84CDE" w:rsidR="00AF3E79" w:rsidRPr="00EC4DB2" w:rsidRDefault="00143EB9" w:rsidP="003C3FF7">
            <w:pPr>
              <w:spacing w:after="180" w:line="240" w:lineRule="auto"/>
              <w:ind w:left="14" w:right="43"/>
              <w:contextualSpacing w:val="0"/>
              <w:rPr>
                <w:rFonts w:eastAsia="Calibri"/>
              </w:rPr>
            </w:pPr>
            <w:r w:rsidRPr="00794515">
              <w:rPr>
                <w:rFonts w:ascii="Equity A Caps" w:hAnsi="Equity A Caps"/>
                <w:color w:val="000000"/>
                <w:spacing w:val="-14"/>
                <w:sz w:val="26"/>
                <w:szCs w:val="26"/>
                <w:u w:color="000000"/>
              </w:rPr>
              <w:t>{{</w:t>
            </w:r>
            <w:r w:rsidR="00753ECC" w:rsidRPr="00794515">
              <w:rPr>
                <w:rFonts w:ascii="Equity A Caps" w:hAnsi="Equity A Caps"/>
                <w:color w:val="000000"/>
                <w:spacing w:val="-14"/>
                <w:sz w:val="26"/>
                <w:szCs w:val="26"/>
                <w:u w:color="000000"/>
              </w:rPr>
              <w:t>case.</w:t>
            </w:r>
            <w:r w:rsidR="00966CE8" w:rsidRPr="00794515">
              <w:rPr>
                <w:rFonts w:ascii="Equity A Caps" w:hAnsi="Equity A Caps"/>
                <w:color w:val="000000"/>
                <w:spacing w:val="-14"/>
                <w:sz w:val="26"/>
                <w:szCs w:val="26"/>
                <w:u w:color="000000"/>
              </w:rPr>
              <w:t>small_caps_lead_filing_party_name}}</w:t>
            </w:r>
            <w:r w:rsidR="00AE3052" w:rsidRPr="00EC4DB2">
              <w:t>{{</w:t>
            </w:r>
            <w:r w:rsidR="006A7583" w:rsidRPr="006A7583">
              <w:t>case.non_small_caps_rest_of_lead_filing_party_block</w:t>
            </w:r>
            <w:r w:rsidR="006A7583">
              <w:t>}},</w:t>
            </w:r>
          </w:p>
          <w:p w14:paraId="008F15AB" w14:textId="34377C24" w:rsidR="00AF3E79" w:rsidRPr="00EC4DB2" w:rsidRDefault="00AF3E79" w:rsidP="003C3FF7">
            <w:pPr>
              <w:spacing w:after="180" w:line="240" w:lineRule="auto"/>
              <w:ind w:left="1584" w:right="86"/>
              <w:contextualSpacing w:val="0"/>
              <w:rPr>
                <w:color w:val="000000"/>
                <w:u w:color="000000"/>
              </w:rPr>
            </w:pPr>
            <w:r w:rsidRPr="00EC4DB2">
              <w:rPr>
                <w:color w:val="000000"/>
                <w:u w:color="000000"/>
              </w:rPr>
              <w:t>{{</w:t>
            </w:r>
            <w:proofErr w:type="spellStart"/>
            <w:r w:rsidR="006A7583" w:rsidRPr="006A7583">
              <w:rPr>
                <w:color w:val="000000"/>
                <w:u w:color="000000"/>
              </w:rPr>
              <w:t>case.lead_filing_party_role_block</w:t>
            </w:r>
            <w:proofErr w:type="spellEnd"/>
            <w:r w:rsidR="006A7583">
              <w:rPr>
                <w:color w:val="000000"/>
                <w:u w:color="000000"/>
              </w:rPr>
              <w:t>}},</w:t>
            </w:r>
          </w:p>
          <w:p w14:paraId="67A492F5" w14:textId="5CC830A3" w:rsidR="00AF3E79" w:rsidRPr="00EC4DB2" w:rsidRDefault="00AF3E79" w:rsidP="003C3FF7">
            <w:pPr>
              <w:spacing w:before="240" w:after="240" w:line="120" w:lineRule="exact"/>
              <w:ind w:left="43" w:right="86" w:firstLine="691"/>
              <w:contextualSpacing w:val="0"/>
              <w:rPr>
                <w:color w:val="000000"/>
                <w:u w:color="000000"/>
              </w:rPr>
            </w:pPr>
            <w:r w:rsidRPr="00EC4DB2">
              <w:rPr>
                <w:color w:val="000000"/>
                <w:u w:color="000000"/>
              </w:rPr>
              <w:t>v.</w:t>
            </w:r>
          </w:p>
          <w:p w14:paraId="29E34053" w14:textId="353E6768" w:rsidR="00AF3E79" w:rsidRPr="00EC4DB2" w:rsidRDefault="00143EB9" w:rsidP="003C3FF7">
            <w:pPr>
              <w:spacing w:after="180" w:line="240" w:lineRule="auto"/>
              <w:ind w:left="14" w:right="43"/>
              <w:contextualSpacing w:val="0"/>
              <w:rPr>
                <w:rFonts w:eastAsia="Calibri"/>
              </w:rPr>
            </w:pPr>
            <w:r w:rsidRPr="00794515">
              <w:rPr>
                <w:rFonts w:ascii="Equity A Caps" w:hAnsi="Equity A Caps"/>
                <w:color w:val="000000"/>
                <w:spacing w:val="-14"/>
                <w:sz w:val="26"/>
                <w:szCs w:val="26"/>
                <w:u w:color="000000"/>
              </w:rPr>
              <w:t>{{</w:t>
            </w:r>
            <w:r w:rsidR="006A7583" w:rsidRPr="00794515">
              <w:rPr>
                <w:rFonts w:ascii="Equity A Caps" w:hAnsi="Equity A Caps"/>
                <w:color w:val="000000"/>
                <w:spacing w:val="-14"/>
                <w:sz w:val="26"/>
                <w:szCs w:val="26"/>
                <w:u w:color="000000"/>
              </w:rPr>
              <w:t>case.small_caps_lead_responding_party_name</w:t>
            </w:r>
            <w:r w:rsidRPr="00794515">
              <w:rPr>
                <w:rFonts w:ascii="Equity A Caps" w:hAnsi="Equity A Caps"/>
                <w:color w:val="000000"/>
                <w:spacing w:val="-14"/>
                <w:sz w:val="26"/>
                <w:szCs w:val="26"/>
                <w:u w:color="000000"/>
              </w:rPr>
              <w:t>}</w:t>
            </w:r>
            <w:r w:rsidRPr="00794515">
              <w:rPr>
                <w:rFonts w:ascii="Equity A Caps" w:eastAsia="Calibri" w:hAnsi="Equity A Caps"/>
                <w:spacing w:val="-14"/>
                <w:sz w:val="26"/>
                <w:szCs w:val="26"/>
              </w:rPr>
              <w:t>}</w:t>
            </w:r>
            <w:r w:rsidR="007A1C1E" w:rsidRPr="00EC4DB2">
              <w:t>{</w:t>
            </w:r>
            <w:r w:rsidR="006A7583">
              <w:t>{</w:t>
            </w:r>
            <w:r w:rsidR="006A7583" w:rsidRPr="006A7583">
              <w:t>case.non_small_caps_rest_of_lead_responding_party_block</w:t>
            </w:r>
            <w:r w:rsidR="006A7583">
              <w:t>}}</w:t>
            </w:r>
            <w:r w:rsidR="00007756" w:rsidRPr="00EC4DB2">
              <w:rPr>
                <w:rFonts w:eastAsia="Calibri"/>
              </w:rPr>
              <w:t>,</w:t>
            </w:r>
          </w:p>
          <w:p w14:paraId="0E277D42" w14:textId="2D813131" w:rsidR="00AF3E79" w:rsidRPr="00EC4DB2" w:rsidRDefault="00AF3E79" w:rsidP="003C3FF7">
            <w:pPr>
              <w:spacing w:after="180" w:line="240" w:lineRule="auto"/>
              <w:ind w:left="1584" w:right="86"/>
              <w:contextualSpacing w:val="0"/>
              <w:rPr>
                <w:color w:val="000000"/>
                <w:szCs w:val="20"/>
                <w:u w:color="000000"/>
              </w:rPr>
            </w:pPr>
            <w:r w:rsidRPr="00EC4DB2">
              <w:rPr>
                <w:color w:val="000000"/>
                <w:u w:color="000000"/>
              </w:rPr>
              <w:t>{{</w:t>
            </w:r>
            <w:proofErr w:type="spellStart"/>
            <w:r w:rsidR="006A7583" w:rsidRPr="006A7583">
              <w:rPr>
                <w:color w:val="000000"/>
                <w:u w:color="000000"/>
              </w:rPr>
              <w:t>case.lead_responding_party_role_block</w:t>
            </w:r>
            <w:proofErr w:type="spellEnd"/>
            <w:r w:rsidR="006A7583">
              <w:rPr>
                <w:color w:val="000000"/>
                <w:u w:color="000000"/>
              </w:rPr>
              <w:t>}</w:t>
            </w:r>
            <w:r w:rsidR="00073201" w:rsidRPr="00EC4DB2">
              <w:rPr>
                <w:color w:val="000000"/>
                <w:u w:color="000000"/>
              </w:rPr>
              <w:t>}</w:t>
            </w:r>
            <w:r w:rsidR="006A7583">
              <w:rPr>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EC4DB2" w:rsidRDefault="00973F78" w:rsidP="003C3FF7">
            <w:pPr>
              <w:tabs>
                <w:tab w:val="left" w:pos="1083"/>
              </w:tabs>
              <w:spacing w:after="180"/>
              <w:ind w:left="29" w:right="20"/>
              <w:contextualSpacing w:val="0"/>
              <w:rPr>
                <w:color w:val="000000"/>
              </w:rPr>
            </w:pPr>
            <w:r w:rsidRPr="00EC4DB2">
              <w:rPr>
                <w:color w:val="000000"/>
              </w:rPr>
              <w:t>Case No.:</w:t>
            </w:r>
            <w:r w:rsidRPr="00EC4DB2">
              <w:rPr>
                <w:color w:val="000000"/>
              </w:rPr>
              <w:tab/>
              <w:t>{{</w:t>
            </w:r>
            <w:proofErr w:type="spellStart"/>
            <w:r w:rsidRPr="00EC4DB2">
              <w:rPr>
                <w:color w:val="000000"/>
              </w:rPr>
              <w:t>case.number</w:t>
            </w:r>
            <w:proofErr w:type="spellEnd"/>
            <w:r w:rsidRPr="00EC4DB2">
              <w:rPr>
                <w:color w:val="000000"/>
              </w:rPr>
              <w:t>}}</w:t>
            </w:r>
          </w:p>
          <w:p w14:paraId="01F5513D" w14:textId="1AF54F16" w:rsidR="00DF56DC" w:rsidRPr="00DF56DC" w:rsidRDefault="00DF56DC" w:rsidP="002D1987">
            <w:pPr>
              <w:ind w:left="29" w:right="20"/>
              <w:rPr>
                <w:color w:val="000000"/>
              </w:rPr>
            </w:pPr>
            <w:r w:rsidRPr="00DF56DC">
              <w:rPr>
                <w:color w:val="000000"/>
              </w:rPr>
              <w:t xml:space="preserve">{%p if </w:t>
            </w:r>
            <w:proofErr w:type="spellStart"/>
            <w:r w:rsidRPr="00DF56DC">
              <w:rPr>
                <w:color w:val="000000"/>
              </w:rPr>
              <w:t>case.there_are_related_cases</w:t>
            </w:r>
            <w:proofErr w:type="spellEnd"/>
            <w:r w:rsidRPr="00DF56DC">
              <w:rPr>
                <w:color w:val="000000"/>
              </w:rPr>
              <w:t xml:space="preserve"> %}</w:t>
            </w:r>
          </w:p>
          <w:p w14:paraId="53016CA6" w14:textId="6A30299E" w:rsidR="00DF56DC" w:rsidRPr="002D1987" w:rsidRDefault="00DF56DC" w:rsidP="002D1987">
            <w:pPr>
              <w:spacing w:before="180"/>
              <w:ind w:left="29" w:right="14"/>
              <w:contextualSpacing w:val="0"/>
              <w:outlineLvl w:val="7"/>
              <w:rPr>
                <w:bCs/>
              </w:rPr>
            </w:pPr>
            <w:r w:rsidRPr="002D1987">
              <w:rPr>
                <w:bCs/>
              </w:rPr>
              <w:t>Case {{</w:t>
            </w:r>
            <w:proofErr w:type="spellStart"/>
            <w:r w:rsidRPr="002D1987">
              <w:rPr>
                <w:bCs/>
              </w:rPr>
              <w:t>case</w:t>
            </w:r>
            <w:r w:rsidR="00AB39AF" w:rsidRPr="002D1987">
              <w:rPr>
                <w:bCs/>
              </w:rPr>
              <w:t>.</w:t>
            </w:r>
            <w:r w:rsidRPr="002D1987">
              <w:rPr>
                <w:bCs/>
              </w:rPr>
              <w:t>specific_relation</w:t>
            </w:r>
            <w:proofErr w:type="spellEnd"/>
            <w:r w:rsidRPr="002D1987">
              <w:rPr>
                <w:bCs/>
              </w:rPr>
              <w:t xml:space="preserve">}} with </w:t>
            </w:r>
            <w:r w:rsidR="007052F4" w:rsidRPr="002D1987">
              <w:rPr>
                <w:bCs/>
              </w:rPr>
              <w:t xml:space="preserve">Case No. </w:t>
            </w:r>
            <w:r w:rsidRPr="002D1987">
              <w:rPr>
                <w:bCs/>
              </w:rPr>
              <w:t>{{</w:t>
            </w:r>
            <w:proofErr w:type="spellStart"/>
            <w:r w:rsidRPr="002D1987">
              <w:rPr>
                <w:bCs/>
              </w:rPr>
              <w:t>case.related_case_numbers</w:t>
            </w:r>
            <w:proofErr w:type="spellEnd"/>
            <w:r w:rsidRPr="002D1987">
              <w:rPr>
                <w:bCs/>
              </w:rPr>
              <w:t>}}</w:t>
            </w:r>
          </w:p>
          <w:p w14:paraId="448D7CB8" w14:textId="387B5214" w:rsidR="00DF56DC" w:rsidRPr="002D1987" w:rsidRDefault="00DF56DC" w:rsidP="002D1987">
            <w:pPr>
              <w:ind w:left="29" w:right="20"/>
              <w:rPr>
                <w:color w:val="000000"/>
              </w:rPr>
            </w:pPr>
            <w:r w:rsidRPr="002D1987">
              <w:rPr>
                <w:color w:val="000000"/>
              </w:rPr>
              <w:t>{%p endif %}</w:t>
            </w:r>
          </w:p>
          <w:p w14:paraId="00DFAC8E" w14:textId="4245B37F" w:rsidR="00973F78" w:rsidRPr="002D1987" w:rsidRDefault="00794515" w:rsidP="002D1987">
            <w:pPr>
              <w:pStyle w:val="CaptionDocumentTitle"/>
            </w:pPr>
            <w:r w:rsidRPr="002D1987">
              <w:t>{{</w:t>
            </w:r>
            <w:proofErr w:type="spellStart"/>
            <w:r w:rsidRPr="002D1987">
              <w:t>doc.title_full</w:t>
            </w:r>
            <w:proofErr w:type="spellEnd"/>
            <w:r w:rsidRPr="002D1987">
              <w:t>}}</w:t>
            </w:r>
          </w:p>
          <w:p w14:paraId="1FEB8513" w14:textId="7682919B" w:rsidR="00973F78" w:rsidRPr="002D1987" w:rsidRDefault="00973F78" w:rsidP="002D1987">
            <w:pPr>
              <w:ind w:left="29" w:right="20"/>
              <w:rPr>
                <w:color w:val="000000"/>
              </w:rPr>
            </w:pPr>
            <w:r w:rsidRPr="002D1987">
              <w:rPr>
                <w:color w:val="000000"/>
              </w:rPr>
              <w:t xml:space="preserve">{%p if </w:t>
            </w:r>
            <w:proofErr w:type="spellStart"/>
            <w:r w:rsidR="00BA3F16" w:rsidRPr="002D1987">
              <w:rPr>
                <w:color w:val="000000"/>
              </w:rPr>
              <w:t>showifdef</w:t>
            </w:r>
            <w:proofErr w:type="spellEnd"/>
            <w:r w:rsidR="00BA3F16" w:rsidRPr="002D1987">
              <w:rPr>
                <w:color w:val="000000"/>
              </w:rPr>
              <w:t>(‘</w:t>
            </w:r>
            <w:proofErr w:type="spellStart"/>
            <w:r w:rsidR="000C2EE1" w:rsidRPr="002D1987">
              <w:rPr>
                <w:color w:val="000000"/>
              </w:rPr>
              <w:t>doc.</w:t>
            </w:r>
            <w:r w:rsidRPr="002D1987">
              <w:rPr>
                <w:color w:val="000000"/>
              </w:rPr>
              <w:t>include_stat_callout</w:t>
            </w:r>
            <w:proofErr w:type="spellEnd"/>
            <w:r w:rsidR="00BA3F16" w:rsidRPr="002D1987">
              <w:rPr>
                <w:color w:val="000000"/>
              </w:rPr>
              <w:t>’)</w:t>
            </w:r>
            <w:r w:rsidRPr="002D1987">
              <w:rPr>
                <w:color w:val="000000"/>
              </w:rPr>
              <w:t xml:space="preserve"> %}</w:t>
            </w:r>
          </w:p>
          <w:p w14:paraId="03390214" w14:textId="565830E5" w:rsidR="00BD24EC" w:rsidRPr="00EC4DB2" w:rsidRDefault="00973F78" w:rsidP="002D1987">
            <w:pPr>
              <w:spacing w:before="180"/>
              <w:ind w:left="29" w:right="14"/>
              <w:contextualSpacing w:val="0"/>
              <w:outlineLvl w:val="7"/>
              <w:rPr>
                <w:bCs/>
              </w:rPr>
            </w:pPr>
            <w:r w:rsidRPr="00EC4DB2">
              <w:rPr>
                <w:bCs/>
              </w:rPr>
              <w:t>[</w:t>
            </w:r>
            <w:r w:rsidR="002F6460" w:rsidRPr="00EC4DB2">
              <w:rPr>
                <w:bCs/>
              </w:rPr>
              <w:t>{{</w:t>
            </w:r>
            <w:proofErr w:type="spellStart"/>
            <w:r w:rsidR="000C2EE1">
              <w:rPr>
                <w:bCs/>
              </w:rPr>
              <w:t>doc.</w:t>
            </w:r>
            <w:r w:rsidR="002F6460" w:rsidRPr="00EC4DB2">
              <w:rPr>
                <w:bCs/>
              </w:rPr>
              <w:t>stat_callout</w:t>
            </w:r>
            <w:proofErr w:type="spellEnd"/>
            <w:r w:rsidR="002F6460" w:rsidRPr="00EC4DB2">
              <w:rPr>
                <w:bCs/>
              </w:rPr>
              <w:t>}}</w:t>
            </w:r>
            <w:r w:rsidRPr="00EC4DB2">
              <w:rPr>
                <w:bCs/>
              </w:rPr>
              <w:t>]</w:t>
            </w:r>
          </w:p>
          <w:p w14:paraId="6EFB3D7D" w14:textId="07A09537" w:rsidR="00973F78" w:rsidRPr="002D1987" w:rsidRDefault="00973F78" w:rsidP="002D1987">
            <w:pPr>
              <w:ind w:left="29" w:right="20"/>
              <w:rPr>
                <w:color w:val="000000"/>
              </w:rPr>
            </w:pPr>
            <w:r w:rsidRPr="002D1987">
              <w:rPr>
                <w:color w:val="000000"/>
              </w:rPr>
              <w:t>{%p endif %}</w:t>
            </w:r>
          </w:p>
          <w:p w14:paraId="36890DF6" w14:textId="6D13E879" w:rsidR="0042010D" w:rsidRPr="002D1987" w:rsidRDefault="0042010D" w:rsidP="002D1987">
            <w:pPr>
              <w:ind w:left="29" w:right="20"/>
              <w:rPr>
                <w:color w:val="000000"/>
              </w:rPr>
            </w:pPr>
            <w:r w:rsidRPr="002D1987">
              <w:rPr>
                <w:color w:val="000000"/>
              </w:rPr>
              <w:t xml:space="preserve">{%p if </w:t>
            </w:r>
            <w:proofErr w:type="spellStart"/>
            <w:r w:rsidR="00BA3F16" w:rsidRPr="002D1987">
              <w:rPr>
                <w:color w:val="000000"/>
              </w:rPr>
              <w:t>showifdef</w:t>
            </w:r>
            <w:proofErr w:type="spellEnd"/>
            <w:r w:rsidR="00BA3F16" w:rsidRPr="002D1987">
              <w:rPr>
                <w:color w:val="000000"/>
              </w:rPr>
              <w:t>(‘</w:t>
            </w:r>
            <w:proofErr w:type="spellStart"/>
            <w:r w:rsidR="007D2C18" w:rsidRPr="002D1987">
              <w:rPr>
                <w:color w:val="000000"/>
              </w:rPr>
              <w:t>doc.</w:t>
            </w:r>
            <w:r w:rsidRPr="002D1987">
              <w:rPr>
                <w:color w:val="000000"/>
              </w:rPr>
              <w:t>include_concurrently_filed_docs_notice</w:t>
            </w:r>
            <w:proofErr w:type="spellEnd"/>
            <w:r w:rsidR="00BA3F16" w:rsidRPr="002D1987">
              <w:rPr>
                <w:color w:val="000000"/>
              </w:rPr>
              <w:t>’)</w:t>
            </w:r>
            <w:r w:rsidR="00726A0C" w:rsidRPr="002D1987">
              <w:rPr>
                <w:color w:val="000000"/>
              </w:rPr>
              <w:t xml:space="preserve"> and </w:t>
            </w:r>
            <w:proofErr w:type="spellStart"/>
            <w:r w:rsidR="00726A0C" w:rsidRPr="002D1987">
              <w:rPr>
                <w:color w:val="000000"/>
              </w:rPr>
              <w:t>doc.type</w:t>
            </w:r>
            <w:proofErr w:type="spellEnd"/>
            <w:r w:rsidR="00726A0C" w:rsidRPr="002D1987">
              <w:rPr>
                <w:color w:val="000000"/>
              </w:rPr>
              <w:t xml:space="preserve"> in [‘Notice of Motion and Motion</w:t>
            </w:r>
            <w:proofErr w:type="gramStart"/>
            <w:r w:rsidR="00726A0C" w:rsidRPr="002D1987">
              <w:rPr>
                <w:color w:val="000000"/>
              </w:rPr>
              <w:t>’,</w:t>
            </w:r>
            <w:proofErr w:type="gramEnd"/>
            <w:r w:rsidR="00726A0C" w:rsidRPr="002D1987">
              <w:rPr>
                <w:color w:val="000000"/>
              </w:rPr>
              <w:t xml:space="preserve"> ‘Memorandum of Points &amp; Authorities’, ‘Generic Pleading’] </w:t>
            </w:r>
            <w:r w:rsidRPr="002D1987">
              <w:rPr>
                <w:color w:val="000000"/>
              </w:rPr>
              <w:t>%}</w:t>
            </w:r>
          </w:p>
          <w:p w14:paraId="3772E0FB" w14:textId="12BA7ADD" w:rsidR="00973F78" w:rsidRPr="00EC4DB2" w:rsidRDefault="00973F78" w:rsidP="00795EE0">
            <w:pPr>
              <w:spacing w:before="180"/>
              <w:ind w:left="29" w:right="14"/>
              <w:contextualSpacing w:val="0"/>
              <w:rPr>
                <w:i/>
                <w:iCs/>
                <w:color w:val="000000"/>
              </w:rPr>
            </w:pPr>
            <w:r w:rsidRPr="00EC4DB2">
              <w:rPr>
                <w:i/>
                <w:iCs/>
                <w:color w:val="000000"/>
              </w:rPr>
              <w:t xml:space="preserve">Concurrently filed with </w:t>
            </w:r>
            <w:r w:rsidR="0042010D" w:rsidRPr="00EC4DB2">
              <w:rPr>
                <w:i/>
                <w:iCs/>
                <w:color w:val="000000"/>
              </w:rPr>
              <w:t>{{</w:t>
            </w:r>
            <w:proofErr w:type="spellStart"/>
            <w:r w:rsidR="007D2C18">
              <w:rPr>
                <w:i/>
                <w:iCs/>
                <w:color w:val="000000"/>
              </w:rPr>
              <w:t>doc.</w:t>
            </w:r>
            <w:r w:rsidR="0042010D" w:rsidRPr="00EC4DB2">
              <w:rPr>
                <w:i/>
                <w:iCs/>
                <w:color w:val="000000"/>
              </w:rPr>
              <w:t>concurrently_filed</w:t>
            </w:r>
            <w:r w:rsidR="00797D18" w:rsidRPr="00EC4DB2">
              <w:rPr>
                <w:i/>
                <w:iCs/>
                <w:color w:val="000000"/>
              </w:rPr>
              <w:t>_</w:t>
            </w:r>
            <w:r w:rsidR="0042010D" w:rsidRPr="00EC4DB2">
              <w:rPr>
                <w:i/>
                <w:iCs/>
                <w:color w:val="000000"/>
              </w:rPr>
              <w:t>docs</w:t>
            </w:r>
            <w:proofErr w:type="spellEnd"/>
            <w:r w:rsidR="0042010D" w:rsidRPr="00EC4DB2">
              <w:rPr>
                <w:i/>
                <w:iCs/>
                <w:color w:val="000000"/>
              </w:rPr>
              <w:t>}}</w:t>
            </w:r>
          </w:p>
          <w:p w14:paraId="5AAE6E23" w14:textId="0CC6512F" w:rsidR="0042010D" w:rsidRPr="00EC4DB2" w:rsidRDefault="0042010D" w:rsidP="003C3FF7">
            <w:pPr>
              <w:ind w:left="29" w:right="20"/>
              <w:rPr>
                <w:color w:val="000000"/>
              </w:rPr>
            </w:pPr>
            <w:r w:rsidRPr="00EC4DB2">
              <w:rPr>
                <w:color w:val="000000"/>
              </w:rPr>
              <w:t>{%p endif %}</w:t>
            </w:r>
          </w:p>
          <w:p w14:paraId="6FA23540" w14:textId="26E826B1" w:rsidR="00973F78" w:rsidRPr="00EC4DB2" w:rsidRDefault="00973F78" w:rsidP="003C3FF7">
            <w:pPr>
              <w:ind w:left="29" w:right="20"/>
              <w:rPr>
                <w:color w:val="000000"/>
              </w:rPr>
            </w:pPr>
            <w:r w:rsidRPr="00EC4DB2">
              <w:rPr>
                <w:color w:val="000000"/>
              </w:rPr>
              <w:t xml:space="preserve">{%p if </w:t>
            </w:r>
            <w:proofErr w:type="spellStart"/>
            <w:r w:rsidRPr="00EC4DB2">
              <w:rPr>
                <w:color w:val="000000"/>
              </w:rPr>
              <w:t>doc.has_hrg</w:t>
            </w:r>
            <w:proofErr w:type="spellEnd"/>
            <w:r w:rsidRPr="00EC4DB2">
              <w:rPr>
                <w:color w:val="000000"/>
              </w:rPr>
              <w:t xml:space="preserve"> </w:t>
            </w:r>
            <w:r w:rsidR="00994830" w:rsidRPr="00EC4DB2">
              <w:rPr>
                <w:color w:val="000000"/>
              </w:rPr>
              <w:t xml:space="preserve">and </w:t>
            </w:r>
            <w:proofErr w:type="spellStart"/>
            <w:r w:rsidR="00994830" w:rsidRPr="00EC4DB2">
              <w:rPr>
                <w:color w:val="000000"/>
              </w:rPr>
              <w:t>doc.type</w:t>
            </w:r>
            <w:proofErr w:type="spellEnd"/>
            <w:r w:rsidR="00994830" w:rsidRPr="00EC4DB2">
              <w:rPr>
                <w:color w:val="000000"/>
              </w:rPr>
              <w:t xml:space="preserve"> != ‘Proposed Order’ </w:t>
            </w:r>
            <w:r w:rsidRPr="00EC4DB2">
              <w:rPr>
                <w:color w:val="000000"/>
              </w:rPr>
              <w:t>%}</w:t>
            </w:r>
          </w:p>
          <w:p w14:paraId="5D946894" w14:textId="714C6399" w:rsidR="00BD24EC" w:rsidRPr="00D96483" w:rsidRDefault="00BD24EC" w:rsidP="003C3FF7">
            <w:pPr>
              <w:spacing w:before="180"/>
              <w:ind w:left="29" w:right="14"/>
              <w:contextualSpacing w:val="0"/>
              <w:rPr>
                <w:rFonts w:ascii="Equity A Caps" w:hAnsi="Equity A Caps"/>
                <w:color w:val="000000"/>
                <w:spacing w:val="-14"/>
                <w:u w:val="single"/>
              </w:rPr>
            </w:pPr>
            <w:r w:rsidRPr="00D96483">
              <w:rPr>
                <w:rFonts w:ascii="Equity A Caps" w:hAnsi="Equity A Caps"/>
                <w:color w:val="000000"/>
                <w:spacing w:val="-14"/>
                <w:u w:val="single"/>
              </w:rPr>
              <w:t>Hearing Info</w:t>
            </w:r>
          </w:p>
          <w:p w14:paraId="2FAF1EBE" w14:textId="15DE625D" w:rsidR="00FD4E53" w:rsidRPr="00EC4DB2" w:rsidRDefault="00BD24EC" w:rsidP="00795EE0">
            <w:pPr>
              <w:tabs>
                <w:tab w:val="left" w:pos="723"/>
              </w:tabs>
              <w:spacing w:before="180"/>
              <w:ind w:left="29" w:right="14"/>
              <w:contextualSpacing w:val="0"/>
              <w:rPr>
                <w:color w:val="000000"/>
              </w:rPr>
            </w:pPr>
            <w:r w:rsidRPr="00EC4DB2">
              <w:rPr>
                <w:color w:val="000000"/>
              </w:rPr>
              <w:t>Date:</w:t>
            </w:r>
            <w:r w:rsidR="0006071C" w:rsidRPr="00EC4DB2">
              <w:rPr>
                <w:color w:val="000000"/>
              </w:rPr>
              <w:tab/>
            </w:r>
            <w:bookmarkStart w:id="2" w:name="_Hlk136008189"/>
            <w:r w:rsidR="00004DFC" w:rsidRPr="00EC4DB2">
              <w:rPr>
                <w:color w:val="000000"/>
              </w:rPr>
              <w:t xml:space="preserve">{% if </w:t>
            </w:r>
            <w:proofErr w:type="spellStart"/>
            <w:r w:rsidR="00DA2417" w:rsidRPr="00EC4DB2">
              <w:rPr>
                <w:color w:val="000000"/>
              </w:rPr>
              <w:t>doc.hrg</w:t>
            </w:r>
            <w:r w:rsidR="00004DFC" w:rsidRPr="00EC4DB2">
              <w:rPr>
                <w:color w:val="000000"/>
              </w:rPr>
              <w:t>_is_</w:t>
            </w:r>
            <w:r w:rsidR="00591A01" w:rsidRPr="00EC4DB2">
              <w:rPr>
                <w:color w:val="000000"/>
              </w:rPr>
              <w:t>tbd</w:t>
            </w:r>
            <w:proofErr w:type="spellEnd"/>
            <w:r w:rsidR="00004DFC" w:rsidRPr="00EC4DB2">
              <w:rPr>
                <w:color w:val="000000"/>
              </w:rPr>
              <w:t xml:space="preserve"> %}</w:t>
            </w:r>
            <w:r w:rsidR="00004DFC" w:rsidRPr="00EC4DB2">
              <w:rPr>
                <w:color w:val="000000"/>
                <w:highlight w:val="yellow"/>
              </w:rPr>
              <w:t>TBD</w:t>
            </w:r>
            <w:r w:rsidR="00004DFC" w:rsidRPr="00EC4DB2">
              <w:rPr>
                <w:color w:val="000000"/>
              </w:rPr>
              <w:t>{% else %}</w:t>
            </w:r>
            <w:r w:rsidRPr="00EC4DB2">
              <w:rPr>
                <w:color w:val="000000"/>
              </w:rPr>
              <w:t>{{</w:t>
            </w:r>
            <w:proofErr w:type="spellStart"/>
            <w:r w:rsidRPr="00EC4DB2">
              <w:rPr>
                <w:color w:val="000000"/>
              </w:rPr>
              <w:t>hrg.date</w:t>
            </w:r>
            <w:proofErr w:type="spellEnd"/>
            <w:r w:rsidRPr="00EC4DB2">
              <w:rPr>
                <w:color w:val="000000"/>
              </w:rPr>
              <w:t>}}</w:t>
            </w:r>
            <w:r w:rsidR="00004DFC" w:rsidRPr="00EC4DB2">
              <w:rPr>
                <w:color w:val="000000"/>
              </w:rPr>
              <w:t>{% endif %}</w:t>
            </w:r>
            <w:r w:rsidR="00795EE0">
              <w:rPr>
                <w:color w:val="000000"/>
              </w:rPr>
              <w:br/>
            </w:r>
            <w:r w:rsidR="00077F05">
              <w:rPr>
                <w:color w:val="000000"/>
              </w:rPr>
              <w:t>Time:</w:t>
            </w:r>
            <w:r w:rsidR="00077F05">
              <w:rPr>
                <w:color w:val="000000"/>
              </w:rPr>
              <w:tab/>
              <w:t>{</w:t>
            </w:r>
            <w:r w:rsidR="00591A01" w:rsidRPr="00EC4DB2">
              <w:rPr>
                <w:color w:val="000000"/>
              </w:rPr>
              <w:t xml:space="preserve">% if </w:t>
            </w:r>
            <w:proofErr w:type="spellStart"/>
            <w:r w:rsidR="00DA2417" w:rsidRPr="00EC4DB2">
              <w:rPr>
                <w:color w:val="000000"/>
              </w:rPr>
              <w:t>doc.hrg_is_tbd</w:t>
            </w:r>
            <w:proofErr w:type="spellEnd"/>
            <w:r w:rsidR="00DA2417" w:rsidRPr="00EC4DB2">
              <w:rPr>
                <w:color w:val="000000"/>
              </w:rPr>
              <w:t xml:space="preserve"> </w:t>
            </w:r>
            <w:r w:rsidR="00591A01" w:rsidRPr="00EC4DB2">
              <w:rPr>
                <w:color w:val="000000"/>
              </w:rPr>
              <w:t>%}</w:t>
            </w:r>
            <w:r w:rsidR="00591A01" w:rsidRPr="00EC4DB2">
              <w:rPr>
                <w:color w:val="000000"/>
                <w:highlight w:val="yellow"/>
              </w:rPr>
              <w:t>TBD</w:t>
            </w:r>
            <w:r w:rsidR="00591A01" w:rsidRPr="00EC4DB2">
              <w:rPr>
                <w:color w:val="000000"/>
              </w:rPr>
              <w:t>{% else %}{{</w:t>
            </w:r>
            <w:proofErr w:type="spellStart"/>
            <w:r w:rsidR="00591A01" w:rsidRPr="00EC4DB2">
              <w:rPr>
                <w:color w:val="000000"/>
              </w:rPr>
              <w:t>hrg.time</w:t>
            </w:r>
            <w:proofErr w:type="spellEnd"/>
            <w:r w:rsidR="00591A01" w:rsidRPr="00EC4DB2">
              <w:rPr>
                <w:color w:val="000000"/>
              </w:rPr>
              <w:t>}}{% endif %}</w:t>
            </w:r>
            <w:r w:rsidR="00795EE0">
              <w:rPr>
                <w:color w:val="000000"/>
              </w:rPr>
              <w:br/>
            </w:r>
            <w:r w:rsidR="00973F78" w:rsidRPr="00EC4DB2">
              <w:rPr>
                <w:color w:val="000000"/>
              </w:rPr>
              <w:t>Dept.:</w:t>
            </w:r>
            <w:r w:rsidR="00973F78" w:rsidRPr="00EC4DB2">
              <w:rPr>
                <w:color w:val="000000"/>
              </w:rPr>
              <w:tab/>
            </w:r>
            <w:r w:rsidR="00591A01" w:rsidRPr="00EC4DB2">
              <w:rPr>
                <w:color w:val="000000"/>
              </w:rPr>
              <w:t xml:space="preserve">{% if </w:t>
            </w:r>
            <w:proofErr w:type="spellStart"/>
            <w:r w:rsidR="00591A01" w:rsidRPr="00EC4DB2">
              <w:rPr>
                <w:color w:val="000000"/>
              </w:rPr>
              <w:t>hrg.dept_is_tbd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proofErr w:type="spellStart"/>
            <w:r w:rsidR="00591A01" w:rsidRPr="00EC4DB2">
              <w:rPr>
                <w:color w:val="000000"/>
              </w:rPr>
              <w:t>hrg.dept</w:t>
            </w:r>
            <w:proofErr w:type="spellEnd"/>
            <w:r w:rsidR="00591A01" w:rsidRPr="00EC4DB2">
              <w:rPr>
                <w:color w:val="000000"/>
              </w:rPr>
              <w:t>}}{% endif %}</w:t>
            </w:r>
            <w:r w:rsidR="00795EE0">
              <w:rPr>
                <w:color w:val="000000"/>
              </w:rPr>
              <w:br/>
            </w:r>
            <w:r w:rsidR="00077F05">
              <w:rPr>
                <w:color w:val="000000"/>
              </w:rPr>
              <w:t>Judge:</w:t>
            </w:r>
            <w:r w:rsidR="00077F05">
              <w:rPr>
                <w:color w:val="000000"/>
              </w:rPr>
              <w:tab/>
            </w:r>
            <w:r w:rsidR="00591A01" w:rsidRPr="00EC4DB2">
              <w:rPr>
                <w:color w:val="000000"/>
              </w:rPr>
              <w:t xml:space="preserve">{% if </w:t>
            </w:r>
            <w:proofErr w:type="spellStart"/>
            <w:r w:rsidR="00591A01" w:rsidRPr="00EC4DB2">
              <w:rPr>
                <w:color w:val="000000"/>
              </w:rPr>
              <w:t>hrg.judge_is_tbd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r w:rsidR="00077F05" w:rsidRPr="00EC4DB2">
              <w:rPr>
                <w:color w:val="000000"/>
              </w:rPr>
              <w:t>Hon.</w:t>
            </w:r>
            <w:r w:rsidR="00077F05">
              <w:rPr>
                <w:color w:val="000000"/>
              </w:rPr>
              <w:t xml:space="preserve"> </w:t>
            </w:r>
            <w:r w:rsidR="00591A01" w:rsidRPr="00EC4DB2">
              <w:rPr>
                <w:color w:val="000000"/>
              </w:rPr>
              <w:t>{{</w:t>
            </w:r>
            <w:proofErr w:type="spellStart"/>
            <w:r w:rsidR="00591A01" w:rsidRPr="00EC4DB2">
              <w:rPr>
                <w:color w:val="000000"/>
              </w:rPr>
              <w:t>hrg.judge</w:t>
            </w:r>
            <w:proofErr w:type="spellEnd"/>
            <w:r w:rsidR="00591A01" w:rsidRPr="00EC4DB2">
              <w:rPr>
                <w:color w:val="000000"/>
              </w:rPr>
              <w:t>}}{% endif %}</w:t>
            </w:r>
            <w:r w:rsidR="00F610ED" w:rsidRPr="00EC4DB2">
              <w:rPr>
                <w:color w:val="000000"/>
              </w:rPr>
              <w:t xml:space="preserve">{% if </w:t>
            </w:r>
            <w:proofErr w:type="spellStart"/>
            <w:r w:rsidR="00F610ED" w:rsidRPr="00EC4DB2">
              <w:rPr>
                <w:color w:val="000000"/>
              </w:rPr>
              <w:t>showifdef</w:t>
            </w:r>
            <w:proofErr w:type="spellEnd"/>
            <w:r w:rsidR="00F610ED" w:rsidRPr="00EC4DB2">
              <w:rPr>
                <w:color w:val="000000"/>
              </w:rPr>
              <w:t>(‘</w:t>
            </w:r>
            <w:proofErr w:type="spellStart"/>
            <w:r w:rsidR="00F610ED" w:rsidRPr="00EC4DB2">
              <w:rPr>
                <w:color w:val="000000"/>
              </w:rPr>
              <w:t>hrg.reservation_number</w:t>
            </w:r>
            <w:proofErr w:type="spellEnd"/>
            <w:r w:rsidR="00F610ED" w:rsidRPr="00EC4DB2">
              <w:rPr>
                <w:color w:val="000000"/>
              </w:rPr>
              <w:t>’)</w:t>
            </w:r>
            <w:r w:rsidR="004F24A6">
              <w:rPr>
                <w:color w:val="000000"/>
              </w:rPr>
              <w:t xml:space="preserve"> </w:t>
            </w:r>
            <w:r w:rsidR="00FD4E53" w:rsidRPr="00EC4DB2">
              <w:rPr>
                <w:color w:val="000000"/>
              </w:rPr>
              <w:t>%}</w:t>
            </w:r>
            <w:r w:rsidR="00795EE0">
              <w:rPr>
                <w:color w:val="000000"/>
              </w:rPr>
              <w:br/>
            </w:r>
            <w:proofErr w:type="spellStart"/>
            <w:r w:rsidR="00FD4E53" w:rsidRPr="00EC4DB2">
              <w:rPr>
                <w:color w:val="000000"/>
              </w:rPr>
              <w:t>Resv</w:t>
            </w:r>
            <w:proofErr w:type="spellEnd"/>
            <w:r w:rsidR="004A64C4">
              <w:rPr>
                <w:color w:val="000000"/>
              </w:rPr>
              <w:t>.</w:t>
            </w:r>
            <w:r w:rsidR="00FD4E53" w:rsidRPr="00EC4DB2">
              <w:rPr>
                <w:color w:val="000000"/>
              </w:rPr>
              <w:t xml:space="preserve"> No.</w:t>
            </w:r>
            <w:r w:rsidR="004A64C4">
              <w:rPr>
                <w:color w:val="000000"/>
              </w:rPr>
              <w:t>:</w:t>
            </w:r>
            <w:r w:rsidR="00FD4E53" w:rsidRPr="00EC4DB2">
              <w:rPr>
                <w:color w:val="000000"/>
              </w:rPr>
              <w:t xml:space="preserve"> {{</w:t>
            </w:r>
            <w:proofErr w:type="spellStart"/>
            <w:r w:rsidR="00FD4E53" w:rsidRPr="00EC4DB2">
              <w:rPr>
                <w:color w:val="000000"/>
              </w:rPr>
              <w:t>hrg.reservation_number</w:t>
            </w:r>
            <w:proofErr w:type="spellEnd"/>
            <w:r w:rsidR="00FD4E53" w:rsidRPr="00EC4DB2">
              <w:rPr>
                <w:color w:val="000000"/>
              </w:rPr>
              <w:t>}}{% endif %}</w:t>
            </w:r>
          </w:p>
          <w:bookmarkEnd w:id="2"/>
          <w:p w14:paraId="37A153AE" w14:textId="77777777" w:rsidR="003C3FF7" w:rsidRPr="002D1987" w:rsidRDefault="003C3FF7" w:rsidP="002D1987">
            <w:pPr>
              <w:ind w:left="29" w:right="20"/>
              <w:rPr>
                <w:color w:val="000000"/>
              </w:rPr>
            </w:pPr>
            <w:r w:rsidRPr="002D1987">
              <w:rPr>
                <w:color w:val="000000"/>
              </w:rPr>
              <w:t xml:space="preserve">{%p if </w:t>
            </w:r>
            <w:proofErr w:type="spellStart"/>
            <w:r w:rsidRPr="002D1987">
              <w:rPr>
                <w:color w:val="000000"/>
              </w:rPr>
              <w:t>doc.type</w:t>
            </w:r>
            <w:proofErr w:type="spellEnd"/>
            <w:r w:rsidRPr="002D1987">
              <w:rPr>
                <w:color w:val="000000"/>
              </w:rPr>
              <w:t xml:space="preserve"> in [‘Notice of Motion and Motion</w:t>
            </w:r>
            <w:proofErr w:type="gramStart"/>
            <w:r w:rsidRPr="002D1987">
              <w:rPr>
                <w:color w:val="000000"/>
              </w:rPr>
              <w:t>’,</w:t>
            </w:r>
            <w:proofErr w:type="gramEnd"/>
            <w:r w:rsidRPr="002D1987">
              <w:rPr>
                <w:color w:val="000000"/>
              </w:rPr>
              <w:t xml:space="preserve"> ‘Memorandum of Points &amp; Authorities’, ‘Generic </w:t>
            </w:r>
            <w:r w:rsidRPr="002D1987">
              <w:rPr>
                <w:color w:val="000000"/>
              </w:rPr>
              <w:lastRenderedPageBreak/>
              <w:t xml:space="preserve">Pleading’] and </w:t>
            </w:r>
            <w:proofErr w:type="spellStart"/>
            <w:r w:rsidRPr="002D1987">
              <w:rPr>
                <w:color w:val="000000"/>
              </w:rPr>
              <w:t>doc.has_hrg</w:t>
            </w:r>
            <w:proofErr w:type="spellEnd"/>
            <w:r w:rsidRPr="002D1987">
              <w:rPr>
                <w:color w:val="000000"/>
              </w:rPr>
              <w:t xml:space="preserve"> and </w:t>
            </w:r>
            <w:proofErr w:type="spellStart"/>
            <w:r w:rsidRPr="002D1987">
              <w:rPr>
                <w:color w:val="000000"/>
              </w:rPr>
              <w:t>hrg.appearance</w:t>
            </w:r>
            <w:proofErr w:type="spellEnd"/>
            <w:r w:rsidRPr="002D1987">
              <w:rPr>
                <w:color w:val="000000"/>
              </w:rPr>
              <w:t xml:space="preserve"> == ‘remote’ %}</w:t>
            </w:r>
          </w:p>
          <w:p w14:paraId="431415B3" w14:textId="77777777" w:rsidR="003C3FF7" w:rsidRDefault="003C3FF7" w:rsidP="003C3FF7">
            <w:pPr>
              <w:spacing w:before="180"/>
              <w:ind w:left="29" w:right="14"/>
              <w:contextualSpacing w:val="0"/>
              <w:outlineLvl w:val="7"/>
              <w:rPr>
                <w:rFonts w:ascii="Equity A Caps" w:hAnsi="Equity A Caps"/>
                <w:bCs/>
                <w:i/>
                <w:iCs/>
                <w:spacing w:val="-14"/>
              </w:rPr>
            </w:pPr>
            <w:r w:rsidRPr="00794515">
              <w:rPr>
                <w:rFonts w:ascii="Equity A Caps" w:hAnsi="Equity A Caps"/>
                <w:bCs/>
                <w:i/>
                <w:iCs/>
                <w:spacing w:val="-14"/>
              </w:rPr>
              <w:t>Remote Appearance</w:t>
            </w:r>
          </w:p>
          <w:p w14:paraId="51B82802" w14:textId="299CE51B" w:rsidR="00F93D3F" w:rsidRPr="00F93D3F" w:rsidRDefault="00F93D3F" w:rsidP="00F93D3F">
            <w:pPr>
              <w:ind w:left="29" w:right="20"/>
              <w:rPr>
                <w:color w:val="000000"/>
              </w:rPr>
            </w:pPr>
            <w:r w:rsidRPr="00F93D3F">
              <w:rPr>
                <w:color w:val="000000"/>
              </w:rPr>
              <w:t>{%p endif %}</w:t>
            </w:r>
          </w:p>
          <w:p w14:paraId="2B6696AD" w14:textId="73C0958B" w:rsidR="0018317D" w:rsidRDefault="00973F78" w:rsidP="00CA211F">
            <w:pPr>
              <w:tabs>
                <w:tab w:val="left" w:pos="1181"/>
              </w:tabs>
              <w:spacing w:before="180"/>
              <w:ind w:left="29" w:right="14"/>
              <w:contextualSpacing w:val="0"/>
              <w:rPr>
                <w:color w:val="000000"/>
              </w:rPr>
            </w:pPr>
            <w:r w:rsidRPr="00EC4DB2">
              <w:rPr>
                <w:color w:val="000000"/>
              </w:rPr>
              <w:t>Case Filed:</w:t>
            </w:r>
            <w:r w:rsidRPr="00EC4DB2">
              <w:rPr>
                <w:color w:val="000000"/>
              </w:rPr>
              <w:tab/>
              <w:t>{{</w:t>
            </w:r>
            <w:proofErr w:type="spellStart"/>
            <w:r w:rsidRPr="00EC4DB2">
              <w:rPr>
                <w:color w:val="000000"/>
              </w:rPr>
              <w:t>case.filing_date</w:t>
            </w:r>
            <w:proofErr w:type="spellEnd"/>
            <w:r w:rsidRPr="00EC4DB2">
              <w:rPr>
                <w:color w:val="000000"/>
              </w:rPr>
              <w:t>}}</w:t>
            </w:r>
            <w:r w:rsidR="00795EE0">
              <w:rPr>
                <w:color w:val="000000"/>
              </w:rPr>
              <w:br/>
            </w:r>
            <w:r w:rsidRPr="00EC4DB2">
              <w:rPr>
                <w:color w:val="000000"/>
              </w:rPr>
              <w:t>Trial Date:</w:t>
            </w:r>
            <w:r w:rsidRPr="00EC4DB2">
              <w:rPr>
                <w:color w:val="000000"/>
              </w:rPr>
              <w:tab/>
            </w:r>
            <w:r w:rsidR="00957F39" w:rsidRPr="00EC4DB2">
              <w:rPr>
                <w:color w:val="000000"/>
              </w:rPr>
              <w:t xml:space="preserve">{% if </w:t>
            </w:r>
            <w:proofErr w:type="spellStart"/>
            <w:r w:rsidR="00957F39" w:rsidRPr="00EC4DB2">
              <w:rPr>
                <w:color w:val="000000"/>
              </w:rPr>
              <w:t>case.trial_date_set_yes</w:t>
            </w:r>
            <w:proofErr w:type="spellEnd"/>
            <w:r w:rsidR="00957F39" w:rsidRPr="00EC4DB2">
              <w:rPr>
                <w:color w:val="000000"/>
              </w:rPr>
              <w:t xml:space="preserve"> %}</w:t>
            </w:r>
            <w:r w:rsidRPr="00EC4DB2">
              <w:rPr>
                <w:color w:val="000000"/>
              </w:rPr>
              <w:t>{{</w:t>
            </w:r>
            <w:proofErr w:type="spellStart"/>
            <w:r w:rsidRPr="00EC4DB2">
              <w:rPr>
                <w:color w:val="000000"/>
              </w:rPr>
              <w:t>case.trial_date</w:t>
            </w:r>
            <w:proofErr w:type="spellEnd"/>
            <w:r w:rsidRPr="00EC4DB2">
              <w:rPr>
                <w:color w:val="000000"/>
              </w:rPr>
              <w:t>}}</w:t>
            </w:r>
            <w:r w:rsidR="00957F39" w:rsidRPr="00EC4DB2">
              <w:rPr>
                <w:color w:val="000000"/>
              </w:rPr>
              <w:t>{% else %}Not Set</w:t>
            </w:r>
            <w:r w:rsidR="004F24A6">
              <w:rPr>
                <w:color w:val="000000"/>
              </w:rPr>
              <w:t>{% endif %}</w:t>
            </w:r>
          </w:p>
          <w:p w14:paraId="1BFCFCEF" w14:textId="19AF47D6" w:rsidR="003F5374" w:rsidRPr="00CA211F" w:rsidRDefault="00957F39" w:rsidP="0018317D">
            <w:pPr>
              <w:tabs>
                <w:tab w:val="left" w:pos="1181"/>
              </w:tabs>
              <w:ind w:left="29" w:right="14"/>
              <w:contextualSpacing w:val="0"/>
              <w:rPr>
                <w:color w:val="000000"/>
              </w:rPr>
            </w:pPr>
            <w:r w:rsidRPr="00EC4DB2">
              <w:rPr>
                <w:color w:val="000000"/>
              </w:rPr>
              <w:t>{%</w:t>
            </w:r>
            <w:r w:rsidR="0018317D">
              <w:rPr>
                <w:color w:val="000000"/>
              </w:rPr>
              <w:t>p</w:t>
            </w:r>
            <w:r w:rsidRPr="00EC4DB2">
              <w:rPr>
                <w:color w:val="000000"/>
              </w:rPr>
              <w:t xml:space="preserve"> endif %}</w:t>
            </w:r>
          </w:p>
        </w:tc>
      </w:tr>
      <w:tr w:rsidR="00AF3E79" w:rsidRPr="00EC4DB2" w14:paraId="3608CF22" w14:textId="77777777" w:rsidTr="003C3FF7">
        <w:trPr>
          <w:cantSplit/>
        </w:trPr>
        <w:tc>
          <w:tcPr>
            <w:tcW w:w="5145" w:type="dxa"/>
            <w:tcBorders>
              <w:top w:val="single" w:sz="6" w:space="0" w:color="auto"/>
              <w:left w:val="nil"/>
              <w:bottom w:val="single" w:sz="6" w:space="0" w:color="auto"/>
              <w:right w:val="single" w:sz="6" w:space="0" w:color="auto"/>
            </w:tcBorders>
            <w:noWrap/>
          </w:tcPr>
          <w:p w14:paraId="746E1B17" w14:textId="25099D6B" w:rsidR="00AF3E79" w:rsidRPr="00EC4DB2" w:rsidRDefault="00AF3E79" w:rsidP="003C3FF7">
            <w:pPr>
              <w:spacing w:before="240" w:after="240"/>
              <w:contextualSpacing w:val="0"/>
              <w:rPr>
                <w:rFonts w:eastAsia="Calibri"/>
                <w:color w:val="auto"/>
                <w:u w:color="000000"/>
              </w:rPr>
            </w:pPr>
            <w:r w:rsidRPr="00EC4DB2">
              <w:rPr>
                <w:rFonts w:eastAsia="Calibri"/>
                <w:color w:val="auto"/>
                <w:u w:color="000000"/>
              </w:rPr>
              <w:lastRenderedPageBreak/>
              <w:t xml:space="preserve">{%tr if </w:t>
            </w:r>
            <w:proofErr w:type="spellStart"/>
            <w:r w:rsidR="002B3E20">
              <w:rPr>
                <w:rFonts w:eastAsia="Calibri"/>
                <w:color w:val="auto"/>
                <w:u w:color="000000"/>
              </w:rPr>
              <w:t>case.</w:t>
            </w:r>
            <w:r w:rsidRPr="00EC4DB2">
              <w:rPr>
                <w:rFonts w:eastAsia="Calibri"/>
                <w:color w:val="auto"/>
                <w:u w:color="000000"/>
              </w:rPr>
              <w:t>counteraction_filed</w:t>
            </w:r>
            <w:proofErr w:type="spellEnd"/>
            <w:r w:rsidRPr="00EC4DB2">
              <w:rPr>
                <w:rFonts w:eastAsia="Calibri"/>
                <w:color w:val="auto"/>
                <w:u w:color="000000"/>
              </w:rPr>
              <w:t xml:space="preserve"> %}</w:t>
            </w:r>
          </w:p>
        </w:tc>
        <w:tc>
          <w:tcPr>
            <w:tcW w:w="5145" w:type="dxa"/>
            <w:tcBorders>
              <w:top w:val="nil"/>
              <w:left w:val="single" w:sz="6" w:space="0" w:color="auto"/>
              <w:bottom w:val="nil"/>
              <w:right w:val="nil"/>
            </w:tcBorders>
            <w:noWrap/>
            <w:tcMar>
              <w:left w:w="72" w:type="dxa"/>
            </w:tcMar>
          </w:tcPr>
          <w:p w14:paraId="3F122456" w14:textId="77777777" w:rsidR="00AF3E79" w:rsidRPr="00EC4DB2" w:rsidRDefault="00AF3E79" w:rsidP="003C3FF7">
            <w:pPr>
              <w:spacing w:after="120" w:line="276" w:lineRule="auto"/>
              <w:ind w:right="29"/>
              <w:contextualSpacing w:val="0"/>
              <w:rPr>
                <w:color w:val="000000"/>
                <w:u w:color="000000"/>
              </w:rPr>
            </w:pPr>
          </w:p>
        </w:tc>
      </w:tr>
      <w:tr w:rsidR="00AF3E79" w:rsidRPr="00EC4DB2" w14:paraId="424093BD" w14:textId="77777777" w:rsidTr="003C3FF7">
        <w:trPr>
          <w:cantSplit/>
        </w:trPr>
        <w:tc>
          <w:tcPr>
            <w:tcW w:w="5145" w:type="dxa"/>
            <w:tcBorders>
              <w:top w:val="single" w:sz="6" w:space="0" w:color="auto"/>
              <w:left w:val="nil"/>
              <w:bottom w:val="single" w:sz="6" w:space="0" w:color="auto"/>
              <w:right w:val="single" w:sz="6" w:space="0" w:color="auto"/>
            </w:tcBorders>
            <w:noWrap/>
          </w:tcPr>
          <w:p w14:paraId="0AFF27AB" w14:textId="33EDBAF9" w:rsidR="00AF3E79" w:rsidRPr="00DB0F0B" w:rsidRDefault="00DB0F0B" w:rsidP="003C3FF7">
            <w:pPr>
              <w:spacing w:before="240" w:after="240"/>
              <w:contextualSpacing w:val="0"/>
              <w:rPr>
                <w:rFonts w:ascii="Equity A Caps" w:eastAsia="Calibri" w:hAnsi="Equity A Caps"/>
                <w:spacing w:val="-14"/>
                <w:sz w:val="26"/>
                <w:szCs w:val="26"/>
                <w:u w:color="000000"/>
              </w:rPr>
            </w:pPr>
            <w:r w:rsidRPr="00DB0F0B">
              <w:rPr>
                <w:rFonts w:ascii="Equity A Caps" w:eastAsia="Calibri" w:hAnsi="Equity A Caps"/>
                <w:spacing w:val="-14"/>
                <w:sz w:val="26"/>
                <w:szCs w:val="26"/>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EC4DB2" w:rsidRDefault="00AF3E79" w:rsidP="003C3FF7">
            <w:pPr>
              <w:spacing w:after="120" w:line="276" w:lineRule="auto"/>
              <w:ind w:right="29"/>
              <w:contextualSpacing w:val="0"/>
              <w:rPr>
                <w:color w:val="000000"/>
                <w:u w:color="000000"/>
              </w:rPr>
            </w:pPr>
          </w:p>
        </w:tc>
      </w:tr>
      <w:tr w:rsidR="00AF3E79" w:rsidRPr="00EC4DB2" w14:paraId="54EAD310" w14:textId="77777777" w:rsidTr="003C3FF7">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EC4DB2" w:rsidRDefault="00AF3E79" w:rsidP="003C3FF7">
            <w:pPr>
              <w:spacing w:before="240" w:after="240"/>
              <w:contextualSpacing w:val="0"/>
              <w:rPr>
                <w:rFonts w:eastAsia="Calibri"/>
                <w:color w:val="auto"/>
                <w:u w:color="000000"/>
              </w:rPr>
            </w:pPr>
            <w:r w:rsidRPr="00EC4DB2">
              <w:rPr>
                <w:rFonts w:eastAsia="Calibri"/>
                <w:color w:val="auto"/>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EC4DB2" w:rsidRDefault="00AF3E79" w:rsidP="003C3FF7">
            <w:pPr>
              <w:spacing w:after="120" w:line="276" w:lineRule="auto"/>
              <w:ind w:right="29"/>
              <w:contextualSpacing w:val="0"/>
              <w:rPr>
                <w:color w:val="000000"/>
                <w:u w:color="000000"/>
              </w:rPr>
            </w:pPr>
          </w:p>
        </w:tc>
      </w:tr>
    </w:tbl>
    <w:p w14:paraId="6FAEE072" w14:textId="20EB15D1" w:rsidR="00A977A6" w:rsidRPr="00EC4DB2" w:rsidRDefault="00A977A6" w:rsidP="00A94898">
      <w:r w:rsidRPr="00EC4DB2">
        <w:t xml:space="preserve">{%p if </w:t>
      </w:r>
      <w:proofErr w:type="spellStart"/>
      <w:r w:rsidRPr="00EC4DB2">
        <w:t>doc.type</w:t>
      </w:r>
      <w:proofErr w:type="spellEnd"/>
      <w:r w:rsidRPr="00EC4DB2">
        <w:t xml:space="preserve"> == “Generic Pleading” %}</w:t>
      </w:r>
    </w:p>
    <w:p w14:paraId="75B0B396" w14:textId="0F642793" w:rsidR="00A977A6" w:rsidRPr="00130B92" w:rsidRDefault="00CF48F6" w:rsidP="00130B92">
      <w:pPr>
        <w:pStyle w:val="PleadingBodyText"/>
      </w:pPr>
      <w:r w:rsidRPr="00130B92">
        <w:t>{{</w:t>
      </w:r>
      <w:proofErr w:type="spellStart"/>
      <w:r w:rsidR="00801D7E" w:rsidRPr="00130B92">
        <w:t>case.</w:t>
      </w:r>
      <w:r w:rsidRPr="00130B92">
        <w:t>client_string</w:t>
      </w:r>
      <w:proofErr w:type="spellEnd"/>
      <w:r w:rsidRPr="00130B92">
        <w:t xml:space="preserve">}} </w:t>
      </w:r>
      <w:r w:rsidR="00806D98" w:rsidRPr="00130B92">
        <w:t xml:space="preserve">hereby </w:t>
      </w:r>
      <w:r w:rsidR="00DA25D6" w:rsidRPr="00130B92">
        <w:t>{{</w:t>
      </w:r>
      <w:proofErr w:type="spellStart"/>
      <w:r w:rsidR="00DA25D6" w:rsidRPr="00130B92">
        <w:t>clients.does_verb</w:t>
      </w:r>
      <w:proofErr w:type="spellEnd"/>
      <w:r w:rsidR="00DA25D6" w:rsidRPr="00130B92">
        <w:t>('submit')}}</w:t>
      </w:r>
      <w:r w:rsidR="00806D98" w:rsidRPr="00130B92">
        <w:t xml:space="preserve"> </w:t>
      </w:r>
      <w:bookmarkStart w:id="3" w:name="_Hlk165978602"/>
      <w:proofErr w:type="spellStart"/>
      <w:r w:rsidR="00C951A2" w:rsidRPr="00130B92">
        <w:t>thisiswhereclientspronounpossessivegoes</w:t>
      </w:r>
      <w:bookmarkEnd w:id="3"/>
      <w:proofErr w:type="spellEnd"/>
      <w:r w:rsidR="00806D98" w:rsidRPr="00130B92">
        <w:t>{{</w:t>
      </w:r>
      <w:proofErr w:type="spellStart"/>
      <w:r w:rsidR="00806D98" w:rsidRPr="00130B92">
        <w:t>doc.title_full</w:t>
      </w:r>
      <w:proofErr w:type="spellEnd"/>
      <w:r w:rsidR="00806D98" w:rsidRPr="00130B92">
        <w:t>}}.</w:t>
      </w:r>
    </w:p>
    <w:p w14:paraId="59A5B808" w14:textId="0252C640" w:rsidR="007468E3" w:rsidRPr="00130B92" w:rsidRDefault="00CC4799" w:rsidP="00130B92">
      <w:pPr>
        <w:pStyle w:val="PleadingBodyText"/>
      </w:pPr>
      <w:r w:rsidRPr="00130B92">
        <w:rPr>
          <w:highlight w:val="yellow"/>
        </w:rPr>
        <w:t>X</w:t>
      </w:r>
      <w:r w:rsidR="007468E3" w:rsidRPr="00130B92">
        <w:rPr>
          <w:highlight w:val="yellow"/>
        </w:rPr>
        <w:t>xxxx</w:t>
      </w:r>
      <w:r w:rsidR="006135B8" w:rsidRPr="00130B92">
        <w:t>.</w:t>
      </w:r>
    </w:p>
    <w:p w14:paraId="71F2BB3C" w14:textId="5F84BCFB" w:rsidR="00CC4799" w:rsidRPr="00130B92" w:rsidRDefault="006135B8" w:rsidP="00130B92">
      <w:pPr>
        <w:pStyle w:val="PleadingBodyText"/>
      </w:pPr>
      <w:r w:rsidRPr="00130B92">
        <w:rPr>
          <w:rFonts w:eastAsia="Calibri"/>
          <w:highlight w:val="yellow"/>
        </w:rPr>
        <w:t>Xxxxx</w:t>
      </w:r>
      <w:r w:rsidRPr="00130B92">
        <w:t>.</w:t>
      </w:r>
    </w:p>
    <w:p w14:paraId="717F1389" w14:textId="0A0400A2" w:rsidR="00A977A6" w:rsidRPr="00EC4DB2" w:rsidRDefault="00A977A6" w:rsidP="00A94898">
      <w:r w:rsidRPr="00EC4DB2">
        <w:t>{%p endif %}</w:t>
      </w:r>
    </w:p>
    <w:p w14:paraId="7C24C01A" w14:textId="7D644C35" w:rsidR="00EA05D3" w:rsidRPr="00EC4DB2" w:rsidRDefault="00EA05D3" w:rsidP="00EA05D3">
      <w:r w:rsidRPr="00EC4DB2">
        <w:t xml:space="preserve">{%p if </w:t>
      </w:r>
      <w:proofErr w:type="spellStart"/>
      <w:r w:rsidR="00F610ED" w:rsidRPr="00EC4DB2">
        <w:t>generate_separate_statement</w:t>
      </w:r>
      <w:proofErr w:type="spellEnd"/>
      <w:r w:rsidRPr="00EC4DB2">
        <w:t xml:space="preserve"> %}</w:t>
      </w:r>
    </w:p>
    <w:p w14:paraId="1E9175F9" w14:textId="0C3413F0" w:rsidR="00EA05D3" w:rsidRPr="00130B92" w:rsidRDefault="00EA05D3" w:rsidP="00130B92">
      <w:pPr>
        <w:pStyle w:val="PleadingBodyText"/>
      </w:pPr>
      <w:r w:rsidRPr="00130B92">
        <w:t xml:space="preserve">Pursuant to California Rules of Court, rule </w:t>
      </w:r>
      <w:proofErr w:type="gramStart"/>
      <w:r w:rsidRPr="00130B92">
        <w:t xml:space="preserve">3.1345, </w:t>
      </w:r>
      <w:r w:rsidR="00CF48F6" w:rsidRPr="00130B92">
        <w:t>{</w:t>
      </w:r>
      <w:proofErr w:type="gramEnd"/>
      <w:r w:rsidR="00CF48F6" w:rsidRPr="00130B92">
        <w:t>{</w:t>
      </w:r>
      <w:proofErr w:type="spellStart"/>
      <w:r w:rsidR="00801D7E" w:rsidRPr="00130B92">
        <w:t>case.</w:t>
      </w:r>
      <w:r w:rsidR="00CF48F6" w:rsidRPr="00130B92">
        <w:t>client_string</w:t>
      </w:r>
      <w:proofErr w:type="spellEnd"/>
      <w:r w:rsidR="00CF48F6" w:rsidRPr="00130B92">
        <w:t xml:space="preserve">}} </w:t>
      </w:r>
      <w:r w:rsidRPr="00130B92">
        <w:t xml:space="preserve">hereby </w:t>
      </w:r>
      <w:r w:rsidR="003D779B" w:rsidRPr="00130B92">
        <w:t>{{</w:t>
      </w:r>
      <w:proofErr w:type="spellStart"/>
      <w:r w:rsidR="003D779B" w:rsidRPr="00130B92">
        <w:t>clients.does_verb</w:t>
      </w:r>
      <w:proofErr w:type="spellEnd"/>
      <w:r w:rsidR="003D779B" w:rsidRPr="00130B92">
        <w:t xml:space="preserve">('submit')}} </w:t>
      </w:r>
      <w:proofErr w:type="spellStart"/>
      <w:r w:rsidR="00C951A2" w:rsidRPr="00130B92">
        <w:t>thisiswhereclientspronounpossessivegoes</w:t>
      </w:r>
      <w:proofErr w:type="spellEnd"/>
      <w:r w:rsidR="00C951A2" w:rsidRPr="00130B92">
        <w:t xml:space="preserve"> </w:t>
      </w:r>
      <w:r w:rsidRPr="00130B92">
        <w:t>{{</w:t>
      </w:r>
      <w:proofErr w:type="spellStart"/>
      <w:r w:rsidRPr="00130B92">
        <w:t>doc.title_full</w:t>
      </w:r>
      <w:proofErr w:type="spellEnd"/>
      <w:r w:rsidRPr="00130B92">
        <w:t>}}.</w:t>
      </w:r>
    </w:p>
    <w:p w14:paraId="2F2D3E6C" w14:textId="77777777" w:rsidR="00EA05D3" w:rsidRPr="00EC4DB2" w:rsidRDefault="00EA05D3" w:rsidP="00EA05D3">
      <w:r w:rsidRPr="00EC4DB2">
        <w:t>{%p for method in methods %}</w:t>
      </w:r>
    </w:p>
    <w:p w14:paraId="75C08448" w14:textId="27370399" w:rsidR="00EA05D3" w:rsidRPr="00EC4DB2" w:rsidRDefault="00EA05D3" w:rsidP="00C472DA">
      <w:pPr>
        <w:pStyle w:val="Heading1"/>
      </w:pPr>
      <w:r w:rsidRPr="00EC4DB2">
        <w:t>{{</w:t>
      </w:r>
      <w:proofErr w:type="spellStart"/>
      <w:r w:rsidR="00BA7F7B" w:rsidRPr="00EC4DB2">
        <w:t>method.full_method</w:t>
      </w:r>
      <w:proofErr w:type="spellEnd"/>
      <w:r w:rsidRPr="00EC4DB2">
        <w:t>}}</w:t>
      </w:r>
      <w:r w:rsidR="00BA7F7B" w:rsidRPr="00EC4DB2">
        <w:t>, Set No. {{</w:t>
      </w:r>
      <w:proofErr w:type="spellStart"/>
      <w:r w:rsidR="00BA7F7B" w:rsidRPr="00EC4DB2">
        <w:t>method.set_no</w:t>
      </w:r>
      <w:proofErr w:type="spellEnd"/>
      <w:r w:rsidR="00BA7F7B" w:rsidRPr="00EC4DB2">
        <w:t>}}</w:t>
      </w:r>
    </w:p>
    <w:p w14:paraId="0A3759B1" w14:textId="77777777" w:rsidR="00EA05D3" w:rsidRPr="00EC4DB2" w:rsidRDefault="00EA05D3" w:rsidP="00EA05D3">
      <w:r w:rsidRPr="00EC4DB2">
        <w:t xml:space="preserve">{%p for </w:t>
      </w:r>
      <w:proofErr w:type="spellStart"/>
      <w:r w:rsidRPr="00EC4DB2">
        <w:t>ncr</w:t>
      </w:r>
      <w:proofErr w:type="spellEnd"/>
      <w:r w:rsidRPr="00EC4DB2">
        <w:t xml:space="preserve"> in </w:t>
      </w:r>
      <w:proofErr w:type="spellStart"/>
      <w:r w:rsidRPr="00EC4DB2">
        <w:t>method.ncr</w:t>
      </w:r>
      <w:proofErr w:type="spellEnd"/>
      <w:r w:rsidRPr="00EC4DB2">
        <w:t xml:space="preserve"> %}</w:t>
      </w:r>
    </w:p>
    <w:p w14:paraId="08788198" w14:textId="2F4204D1" w:rsidR="00EA05D3" w:rsidRPr="00EC4DB2" w:rsidRDefault="00EA05D3" w:rsidP="00130B92">
      <w:pPr>
        <w:keepNext/>
        <w:spacing w:line="480" w:lineRule="exact"/>
        <w:contextualSpacing w:val="0"/>
        <w:rPr>
          <w:b/>
          <w:bCs/>
        </w:rPr>
      </w:pPr>
      <w:r w:rsidRPr="00EC4DB2">
        <w:rPr>
          <w:b/>
          <w:bCs/>
          <w:u w:val="single"/>
        </w:rPr>
        <w:t xml:space="preserve">{{ </w:t>
      </w:r>
      <w:proofErr w:type="spellStart"/>
      <w:r w:rsidR="00BA7F7B" w:rsidRPr="00EC4DB2">
        <w:rPr>
          <w:b/>
          <w:bCs/>
          <w:u w:val="single"/>
        </w:rPr>
        <w:t>method.short_unit</w:t>
      </w:r>
      <w:r w:rsidR="005711ED">
        <w:rPr>
          <w:b/>
          <w:bCs/>
          <w:u w:val="single"/>
        </w:rPr>
        <w:t>_singular</w:t>
      </w:r>
      <w:proofErr w:type="spellEnd"/>
      <w:r w:rsidR="00BA7F7B" w:rsidRPr="00EC4DB2">
        <w:rPr>
          <w:b/>
          <w:bCs/>
          <w:u w:val="single"/>
        </w:rPr>
        <w:t xml:space="preserve"> | capitalize }} No.</w:t>
      </w:r>
      <w:r w:rsidRPr="00EC4DB2">
        <w:rPr>
          <w:b/>
          <w:bCs/>
          <w:u w:val="single"/>
        </w:rPr>
        <w:t xml:space="preserve"> {{ </w:t>
      </w:r>
      <w:proofErr w:type="spellStart"/>
      <w:r w:rsidRPr="00EC4DB2">
        <w:rPr>
          <w:b/>
          <w:bCs/>
          <w:u w:val="single"/>
        </w:rPr>
        <w:t>ncr</w:t>
      </w:r>
      <w:proofErr w:type="spellEnd"/>
      <w:r w:rsidRPr="00EC4DB2">
        <w:rPr>
          <w:b/>
          <w:bCs/>
          <w:u w:val="single"/>
        </w:rPr>
        <w:t xml:space="preserve"> }}</w:t>
      </w:r>
      <w:r w:rsidR="00DE3C0C" w:rsidRPr="00EC4DB2">
        <w:rPr>
          <w:b/>
          <w:bCs/>
          <w:u w:val="single"/>
        </w:rPr>
        <w:t>:</w:t>
      </w:r>
    </w:p>
    <w:p w14:paraId="121050BB" w14:textId="02131022" w:rsidR="00EA05D3" w:rsidRPr="00EC4DB2" w:rsidRDefault="00EA05D3" w:rsidP="00130B92">
      <w:pPr>
        <w:keepLines/>
        <w:spacing w:before="140" w:after="60" w:line="240" w:lineRule="auto"/>
        <w:ind w:left="432" w:right="432"/>
        <w:contextualSpacing w:val="0"/>
        <w:rPr>
          <w:rFonts w:eastAsia="Calibri"/>
          <w:i/>
          <w:iCs/>
          <w:u w:color="000000"/>
        </w:rPr>
      </w:pPr>
      <w:r w:rsidRPr="00EC4DB2">
        <w:rPr>
          <w:rFonts w:eastAsia="Calibri"/>
          <w:i/>
          <w:iCs/>
          <w:u w:color="000000"/>
        </w:rPr>
        <w:t>{{</w:t>
      </w:r>
      <w:proofErr w:type="spellStart"/>
      <w:r w:rsidRPr="00EC4DB2">
        <w:rPr>
          <w:rFonts w:eastAsia="Calibri"/>
          <w:i/>
          <w:iCs/>
          <w:u w:color="000000"/>
        </w:rPr>
        <w:t>ncr.question</w:t>
      </w:r>
      <w:proofErr w:type="spellEnd"/>
      <w:r w:rsidRPr="00EC4DB2">
        <w:rPr>
          <w:rFonts w:eastAsia="Calibri"/>
          <w:i/>
          <w:iCs/>
          <w:u w:color="000000"/>
        </w:rPr>
        <w:t>}}</w:t>
      </w:r>
    </w:p>
    <w:p w14:paraId="16F5C55E" w14:textId="0F0C8174" w:rsidR="00EA05D3" w:rsidRPr="00EC4DB2" w:rsidRDefault="00EA05D3" w:rsidP="00130B92">
      <w:pPr>
        <w:keepNext/>
        <w:spacing w:line="480" w:lineRule="exact"/>
        <w:ind w:firstLine="432"/>
        <w:contextualSpacing w:val="0"/>
        <w:rPr>
          <w:b/>
          <w:bCs/>
        </w:rPr>
      </w:pPr>
      <w:r w:rsidRPr="00EC4DB2">
        <w:rPr>
          <w:b/>
          <w:bCs/>
        </w:rPr>
        <w:t>Response:</w:t>
      </w:r>
    </w:p>
    <w:p w14:paraId="6DA159CC" w14:textId="10537E30" w:rsidR="00EA05D3" w:rsidRPr="00EC4DB2" w:rsidRDefault="00EA05D3" w:rsidP="00130B92">
      <w:pPr>
        <w:keepLines/>
        <w:spacing w:before="140" w:after="60" w:line="240" w:lineRule="auto"/>
        <w:ind w:left="432" w:right="432"/>
        <w:contextualSpacing w:val="0"/>
        <w:rPr>
          <w:rFonts w:eastAsia="Calibri"/>
          <w:i/>
          <w:iCs/>
          <w:u w:color="000000"/>
        </w:rPr>
      </w:pPr>
      <w:r w:rsidRPr="00EC4DB2">
        <w:rPr>
          <w:rFonts w:eastAsia="Calibri"/>
          <w:i/>
          <w:iCs/>
          <w:u w:color="000000"/>
        </w:rPr>
        <w:t>{{</w:t>
      </w:r>
      <w:proofErr w:type="spellStart"/>
      <w:r w:rsidRPr="00EC4DB2">
        <w:rPr>
          <w:rFonts w:eastAsia="Calibri"/>
          <w:i/>
          <w:iCs/>
          <w:u w:color="000000"/>
        </w:rPr>
        <w:t>ncr.answer</w:t>
      </w:r>
      <w:proofErr w:type="spellEnd"/>
      <w:r w:rsidRPr="00EC4DB2">
        <w:rPr>
          <w:rFonts w:eastAsia="Calibri"/>
          <w:i/>
          <w:iCs/>
          <w:u w:color="000000"/>
        </w:rPr>
        <w:t>}}</w:t>
      </w:r>
    </w:p>
    <w:p w14:paraId="61FEDF38" w14:textId="737AB205" w:rsidR="00EA05D3" w:rsidRPr="00EC4DB2" w:rsidRDefault="00EA05D3" w:rsidP="00130B92">
      <w:pPr>
        <w:keepNext/>
        <w:spacing w:line="480" w:lineRule="exact"/>
        <w:ind w:firstLine="432"/>
        <w:contextualSpacing w:val="0"/>
        <w:rPr>
          <w:b/>
          <w:bCs/>
        </w:rPr>
      </w:pPr>
      <w:r w:rsidRPr="00EC4DB2">
        <w:rPr>
          <w:b/>
          <w:bCs/>
        </w:rPr>
        <w:t xml:space="preserve">Reasons </w:t>
      </w:r>
      <w:r w:rsidR="00BA7F7B" w:rsidRPr="00EC4DB2">
        <w:rPr>
          <w:b/>
          <w:bCs/>
        </w:rPr>
        <w:t>to</w:t>
      </w:r>
      <w:r w:rsidRPr="00EC4DB2">
        <w:rPr>
          <w:b/>
          <w:bCs/>
        </w:rPr>
        <w:t xml:space="preserve"> Compel Further Response:</w:t>
      </w:r>
    </w:p>
    <w:p w14:paraId="09C647C8" w14:textId="7951C183" w:rsidR="00EA05D3" w:rsidRPr="00EC4DB2" w:rsidRDefault="00BA7F7B" w:rsidP="00130B92">
      <w:pPr>
        <w:pStyle w:val="PleadingBodyText"/>
      </w:pPr>
      <w:r w:rsidRPr="00EC4DB2">
        <w:t>The</w:t>
      </w:r>
      <w:r w:rsidR="00EA05D3" w:rsidRPr="00EC4DB2">
        <w:t xml:space="preserve"> response fails to comply with the Discovery Act and is deficient for the following reasons:</w:t>
      </w:r>
    </w:p>
    <w:p w14:paraId="16BC6E5E" w14:textId="77777777" w:rsidR="00EA05D3" w:rsidRDefault="00EA05D3" w:rsidP="00EA05D3">
      <w:r w:rsidRPr="00EC4DB2">
        <w:t xml:space="preserve">{%p for deficiency in </w:t>
      </w:r>
      <w:proofErr w:type="spellStart"/>
      <w:r w:rsidRPr="00EC4DB2">
        <w:t>ncr.deficiencies.true_values</w:t>
      </w:r>
      <w:proofErr w:type="spellEnd"/>
      <w:r w:rsidRPr="00EC4DB2">
        <w:t>() %}</w:t>
      </w:r>
    </w:p>
    <w:p w14:paraId="2A361306" w14:textId="2C4B5786" w:rsidR="00DA25D6" w:rsidRPr="003D779B" w:rsidRDefault="003D779B" w:rsidP="00363874">
      <w:r w:rsidRPr="003D779B">
        <w:t xml:space="preserve">{%p if </w:t>
      </w:r>
      <w:proofErr w:type="spellStart"/>
      <w:r w:rsidRPr="003D779B">
        <w:t>dataloader.load_row</w:t>
      </w:r>
      <w:proofErr w:type="spellEnd"/>
      <w:r w:rsidRPr="003D779B">
        <w:t>(</w:t>
      </w:r>
      <w:proofErr w:type="spellStart"/>
      <w:r w:rsidRPr="003D779B">
        <w:t>to_int</w:t>
      </w:r>
      <w:proofErr w:type="spellEnd"/>
      <w:r w:rsidRPr="003D779B">
        <w:t>(deficiency))["Summary"] %}</w:t>
      </w:r>
    </w:p>
    <w:p w14:paraId="55E2D427" w14:textId="77777777" w:rsidR="00EA05D3" w:rsidRDefault="00EA05D3" w:rsidP="006135B8">
      <w:pPr>
        <w:pStyle w:val="PleadingBodyText"/>
      </w:pPr>
      <w:r w:rsidRPr="00EC4DB2">
        <w:t xml:space="preserve">{{r </w:t>
      </w:r>
      <w:proofErr w:type="spellStart"/>
      <w:r w:rsidRPr="00EC4DB2">
        <w:t>dataloader.load_row</w:t>
      </w:r>
      <w:proofErr w:type="spellEnd"/>
      <w:r w:rsidRPr="00EC4DB2">
        <w:t>(</w:t>
      </w:r>
      <w:proofErr w:type="spellStart"/>
      <w:r w:rsidRPr="00EC4DB2">
        <w:t>to_int</w:t>
      </w:r>
      <w:proofErr w:type="spellEnd"/>
      <w:r w:rsidRPr="00EC4DB2">
        <w:t xml:space="preserve">(deficiency))["Summary"] | </w:t>
      </w:r>
      <w:proofErr w:type="spellStart"/>
      <w:r w:rsidRPr="00EC4DB2">
        <w:t>inline_markdown</w:t>
      </w:r>
      <w:proofErr w:type="spellEnd"/>
      <w:r w:rsidRPr="00EC4DB2">
        <w:t xml:space="preserve"> }}</w:t>
      </w:r>
    </w:p>
    <w:p w14:paraId="420FED90" w14:textId="08338512" w:rsidR="003D779B" w:rsidRPr="00EC4DB2" w:rsidRDefault="003D779B" w:rsidP="00EA05D3">
      <w:r>
        <w:lastRenderedPageBreak/>
        <w:t>{%p endif %}</w:t>
      </w:r>
    </w:p>
    <w:p w14:paraId="79F1CB5C" w14:textId="77777777" w:rsidR="00EA05D3" w:rsidRPr="00EC4DB2" w:rsidRDefault="00EA05D3" w:rsidP="006135B8">
      <w:pPr>
        <w:pStyle w:val="PleadingBodyText"/>
      </w:pPr>
      <w:r w:rsidRPr="00EC4DB2">
        <w:t xml:space="preserve">{{r </w:t>
      </w:r>
      <w:proofErr w:type="spellStart"/>
      <w:r w:rsidRPr="00EC4DB2">
        <w:t>dataloader.load_row</w:t>
      </w:r>
      <w:proofErr w:type="spellEnd"/>
      <w:r w:rsidRPr="00EC4DB2">
        <w:t>(</w:t>
      </w:r>
      <w:proofErr w:type="spellStart"/>
      <w:r w:rsidRPr="00EC4DB2">
        <w:t>to_int</w:t>
      </w:r>
      <w:proofErr w:type="spellEnd"/>
      <w:r w:rsidRPr="00EC4DB2">
        <w:t xml:space="preserve">(deficiency))["Blurb"] | </w:t>
      </w:r>
      <w:proofErr w:type="spellStart"/>
      <w:r w:rsidRPr="00EC4DB2">
        <w:t>inline_markdown</w:t>
      </w:r>
      <w:proofErr w:type="spellEnd"/>
      <w:r w:rsidRPr="00EC4DB2">
        <w:t xml:space="preserve"> }}</w:t>
      </w:r>
    </w:p>
    <w:p w14:paraId="4C13778A" w14:textId="77777777" w:rsidR="00EA05D3" w:rsidRPr="00EC4DB2" w:rsidRDefault="00EA05D3" w:rsidP="00EA05D3">
      <w:r w:rsidRPr="00EC4DB2">
        <w:t xml:space="preserve">{%p </w:t>
      </w:r>
      <w:proofErr w:type="spellStart"/>
      <w:r w:rsidRPr="00EC4DB2">
        <w:t>endfor</w:t>
      </w:r>
      <w:proofErr w:type="spellEnd"/>
      <w:r w:rsidRPr="00EC4DB2">
        <w:t xml:space="preserve"> %}</w:t>
      </w:r>
    </w:p>
    <w:p w14:paraId="21DDD15C" w14:textId="77777777" w:rsidR="00EA05D3" w:rsidRPr="00EC4DB2" w:rsidRDefault="00EA05D3" w:rsidP="00EA05D3">
      <w:r w:rsidRPr="00EC4DB2">
        <w:t xml:space="preserve">{%p if </w:t>
      </w:r>
      <w:proofErr w:type="spellStart"/>
      <w:r w:rsidRPr="00EC4DB2">
        <w:t>ncr.add_custom_critique</w:t>
      </w:r>
      <w:proofErr w:type="spellEnd"/>
      <w:r w:rsidRPr="00EC4DB2">
        <w:t xml:space="preserve"> %}</w:t>
      </w:r>
    </w:p>
    <w:p w14:paraId="55B5834C" w14:textId="77777777" w:rsidR="00EA05D3" w:rsidRPr="00EC4DB2" w:rsidRDefault="00EA05D3" w:rsidP="006135B8">
      <w:pPr>
        <w:pStyle w:val="PleadingBodyText"/>
      </w:pPr>
      <w:r w:rsidRPr="00EC4DB2">
        <w:t xml:space="preserve">{{ </w:t>
      </w:r>
      <w:proofErr w:type="spellStart"/>
      <w:r w:rsidRPr="00EC4DB2">
        <w:t>ncr.custom_critique</w:t>
      </w:r>
      <w:proofErr w:type="spellEnd"/>
      <w:r w:rsidRPr="00EC4DB2">
        <w:t xml:space="preserve"> }}</w:t>
      </w:r>
    </w:p>
    <w:p w14:paraId="2F7AE263" w14:textId="77777777" w:rsidR="00EA05D3" w:rsidRPr="00EC4DB2" w:rsidRDefault="00EA05D3" w:rsidP="00EA05D3">
      <w:r w:rsidRPr="00EC4DB2">
        <w:t>{%p endif %}</w:t>
      </w:r>
    </w:p>
    <w:p w14:paraId="184BB966" w14:textId="77777777" w:rsidR="00EA05D3" w:rsidRPr="00EC4DB2" w:rsidRDefault="00EA05D3" w:rsidP="00EA05D3">
      <w:r w:rsidRPr="00EC4DB2">
        <w:t xml:space="preserve">{%p </w:t>
      </w:r>
      <w:proofErr w:type="spellStart"/>
      <w:r w:rsidRPr="00EC4DB2">
        <w:t>endfor</w:t>
      </w:r>
      <w:proofErr w:type="spellEnd"/>
      <w:r w:rsidRPr="00EC4DB2">
        <w:t xml:space="preserve"> %}</w:t>
      </w:r>
    </w:p>
    <w:p w14:paraId="2C1431D5" w14:textId="77777777" w:rsidR="00EA05D3" w:rsidRPr="00EC4DB2" w:rsidRDefault="00EA05D3" w:rsidP="00EA05D3">
      <w:r w:rsidRPr="00EC4DB2">
        <w:t xml:space="preserve">{%p </w:t>
      </w:r>
      <w:proofErr w:type="spellStart"/>
      <w:r w:rsidRPr="00EC4DB2">
        <w:t>endfor</w:t>
      </w:r>
      <w:proofErr w:type="spellEnd"/>
      <w:r w:rsidRPr="00EC4DB2">
        <w:t xml:space="preserve"> %}</w:t>
      </w:r>
    </w:p>
    <w:p w14:paraId="73AAE81A" w14:textId="7E97269A" w:rsidR="002A58F4" w:rsidRDefault="00EA05D3" w:rsidP="002A58F4">
      <w:r w:rsidRPr="00EC4DB2">
        <w:t>{%p endif %}</w:t>
      </w:r>
    </w:p>
    <w:p w14:paraId="263CF06F" w14:textId="73692DDE" w:rsidR="002A58F4" w:rsidRDefault="002A58F4" w:rsidP="002A58F4">
      <w:r w:rsidRPr="00EC4DB2">
        <w:t xml:space="preserve">{%p if </w:t>
      </w:r>
      <w:proofErr w:type="spellStart"/>
      <w:r w:rsidRPr="00EC4DB2">
        <w:t>doc.type</w:t>
      </w:r>
      <w:proofErr w:type="spellEnd"/>
      <w:r w:rsidRPr="00EC4DB2">
        <w:t xml:space="preserve"> == “</w:t>
      </w:r>
      <w:r>
        <w:t>Ex Parte Application</w:t>
      </w:r>
      <w:r w:rsidRPr="00EC4DB2">
        <w:t>” %}</w:t>
      </w:r>
    </w:p>
    <w:p w14:paraId="0026AA51" w14:textId="77777777" w:rsidR="002A58F4" w:rsidRPr="00794515" w:rsidRDefault="002A58F4" w:rsidP="00794515">
      <w:pPr>
        <w:pStyle w:val="Heading1"/>
      </w:pPr>
      <w:bookmarkStart w:id="4" w:name="_Hlk165906054"/>
      <w:r w:rsidRPr="00794515">
        <w:t>Application</w:t>
      </w:r>
      <w:bookmarkEnd w:id="4"/>
    </w:p>
    <w:p w14:paraId="68461536" w14:textId="539DAB26" w:rsidR="002A58F4" w:rsidRPr="00E919E8" w:rsidRDefault="002A58F4" w:rsidP="0019168F">
      <w:pPr>
        <w:pStyle w:val="PleadingBodyText"/>
      </w:pPr>
      <w:r w:rsidRPr="00EC4DB2">
        <w:t>{{</w:t>
      </w:r>
      <w:proofErr w:type="spellStart"/>
      <w:r w:rsidR="00801D7E">
        <w:t>case.</w:t>
      </w:r>
      <w:r w:rsidRPr="00EC4DB2">
        <w:t>client_plus_short_name_string</w:t>
      </w:r>
      <w:proofErr w:type="spellEnd"/>
      <w:r w:rsidRPr="00EC4DB2">
        <w:t>}}</w:t>
      </w:r>
      <w:r>
        <w:t xml:space="preserve"> </w:t>
      </w:r>
      <w:r w:rsidRPr="00EC4DB2">
        <w:t xml:space="preserve">hereby </w:t>
      </w:r>
      <w:r>
        <w:rPr>
          <w:highlight w:val="yellow"/>
        </w:rPr>
        <w:t>{{</w:t>
      </w:r>
      <w:proofErr w:type="spellStart"/>
      <w:r>
        <w:rPr>
          <w:highlight w:val="yellow"/>
        </w:rPr>
        <w:t>clients.does_verb</w:t>
      </w:r>
      <w:proofErr w:type="spellEnd"/>
      <w:r>
        <w:rPr>
          <w:highlight w:val="yellow"/>
        </w:rPr>
        <w:t>(‘apply’)}}</w:t>
      </w:r>
      <w:r w:rsidRPr="00EC4DB2">
        <w:rPr>
          <w:highlight w:val="yellow"/>
        </w:rPr>
        <w:t xml:space="preserve"> </w:t>
      </w:r>
      <w:r w:rsidRPr="00EC4DB2">
        <w:t xml:space="preserve">under </w:t>
      </w:r>
      <w:r>
        <w:t xml:space="preserve">{% if </w:t>
      </w:r>
      <w:proofErr w:type="spellStart"/>
      <w:r>
        <w:t>case.type</w:t>
      </w:r>
      <w:proofErr w:type="spellEnd"/>
      <w:r>
        <w:t xml:space="preserve"> == “</w:t>
      </w:r>
      <w:proofErr w:type="spellStart"/>
      <w:r>
        <w:t>HS_receivership</w:t>
      </w:r>
      <w:proofErr w:type="spellEnd"/>
      <w:r>
        <w:t>” %}</w:t>
      </w:r>
      <w:r w:rsidRPr="00E919E8">
        <w:t>California Rules of Court, rules 3.1180 and 3.1200 et seq.; Health &amp; Safety Code, section 17980.7</w:t>
      </w:r>
      <w:bookmarkStart w:id="5" w:name="_Hlk165467319"/>
      <w:r w:rsidRPr="00E919E8">
        <w:rPr>
          <w:rStyle w:val="FootnoteReference"/>
        </w:rPr>
        <w:footnoteReference w:id="2"/>
      </w:r>
      <w:bookmarkEnd w:id="5"/>
      <w:r w:rsidRPr="00E919E8">
        <w:t>; Code of Civil Procedure, sections 187 and 568; and the Court’s order appointing Receiver</w:t>
      </w:r>
      <w:r w:rsidRPr="00E919E8">
        <w:rPr>
          <w:vertAlign w:val="superscript"/>
        </w:rPr>
        <w:footnoteReference w:id="3"/>
      </w:r>
      <w:r w:rsidRPr="00E919E8">
        <w:t xml:space="preserve"> (the Appointing Order) entered </w:t>
      </w:r>
      <w:r w:rsidR="00FB46E1" w:rsidRPr="00802064">
        <w:rPr>
          <w:rFonts w:eastAsia="Calibri"/>
          <w:highlight w:val="yellow"/>
          <w:u w:color="000000"/>
        </w:rPr>
        <w:t>xxxxx</w:t>
      </w:r>
      <w:r w:rsidRPr="00E919E8">
        <w:t>, for an order:</w:t>
      </w:r>
    </w:p>
    <w:p w14:paraId="63A89753" w14:textId="77777777" w:rsidR="002A58F4" w:rsidRPr="00937BB0" w:rsidRDefault="002A58F4" w:rsidP="00D46D94">
      <w:pPr>
        <w:pStyle w:val="NumberedParagraphs-ReliefRequested"/>
      </w:pPr>
      <w:bookmarkStart w:id="6" w:name="_Hlk165905305"/>
      <w:r w:rsidRPr="00937BB0">
        <w:t xml:space="preserve">approving Receiver’s proposed receivership plan to demolish the Property; </w:t>
      </w:r>
    </w:p>
    <w:p w14:paraId="177BCEA2" w14:textId="77777777" w:rsidR="002A58F4" w:rsidRPr="00937BB0" w:rsidRDefault="002A58F4" w:rsidP="00D46D94">
      <w:pPr>
        <w:pStyle w:val="NumberedParagraphs-ReliefRequested"/>
      </w:pPr>
      <w:r w:rsidRPr="00937BB0">
        <w:t>issuing writs of possession as to all tenants and as to all other occupants of the Property, with Receiver’s enforcement stayed until August 1, 2023;</w:t>
      </w:r>
    </w:p>
    <w:p w14:paraId="5806361B" w14:textId="6C1FB624" w:rsidR="00D46D94" w:rsidRDefault="002A58F4" w:rsidP="00D46D94">
      <w:pPr>
        <w:pStyle w:val="NumberedParagraphs-ReliefRequested"/>
      </w:pPr>
      <w:r w:rsidRPr="00937BB0">
        <w:t>ordering the Sacramento County Sheriff’s Office, on or after August 1, 2023, to enforce the issued writs of possession promptly upon Receiver’s request and without further court order.</w:t>
      </w:r>
    </w:p>
    <w:bookmarkEnd w:id="6"/>
    <w:p w14:paraId="4AE53F5E" w14:textId="60F82B1E" w:rsidR="002A58F4" w:rsidRPr="0019168F" w:rsidRDefault="002A58F4" w:rsidP="0019168F">
      <w:pPr>
        <w:pStyle w:val="PleadingBodyText"/>
      </w:pPr>
      <w:r w:rsidRPr="0019168F">
        <w:t>{% else %}</w:t>
      </w:r>
      <w:r w:rsidRPr="0019168F">
        <w:rPr>
          <w:highlight w:val="yellow"/>
        </w:rPr>
        <w:t xml:space="preserve">xxxxx </w:t>
      </w:r>
      <w:r w:rsidRPr="0019168F">
        <w:t xml:space="preserve">for an order </w:t>
      </w:r>
      <w:r w:rsidRPr="0019168F">
        <w:rPr>
          <w:highlight w:val="yellow"/>
        </w:rPr>
        <w:t>xxxxx</w:t>
      </w:r>
      <w:r w:rsidRPr="0019168F">
        <w:t xml:space="preserve"> </w:t>
      </w:r>
      <w:r w:rsidRPr="0019168F">
        <w:rPr>
          <w:highlight w:val="yellow"/>
        </w:rPr>
        <w:t xml:space="preserve">against/with respect </w:t>
      </w:r>
      <w:r w:rsidRPr="0019168F">
        <w:t xml:space="preserve">to </w:t>
      </w:r>
      <w:r w:rsidRPr="0019168F">
        <w:rPr>
          <w:highlight w:val="yellow"/>
        </w:rPr>
        <w:t xml:space="preserve">xxxxx </w:t>
      </w:r>
      <w:r w:rsidRPr="0019168F">
        <w:t xml:space="preserve">on the grounds that </w:t>
      </w:r>
      <w:r w:rsidRPr="0019168F">
        <w:rPr>
          <w:highlight w:val="yellow"/>
        </w:rPr>
        <w:t>xxxxx</w:t>
      </w:r>
      <w:r w:rsidRPr="0019168F">
        <w:t>.</w:t>
      </w:r>
      <w:r w:rsidR="00DA6A7A" w:rsidRPr="0019168F">
        <w:t>{% endif %}</w:t>
      </w:r>
    </w:p>
    <w:p w14:paraId="68E4279F" w14:textId="065FC695" w:rsidR="002A58F4" w:rsidRPr="00EE00FD" w:rsidRDefault="002A58F4" w:rsidP="006135B8">
      <w:pPr>
        <w:pStyle w:val="PleadingBodyText"/>
      </w:pPr>
      <w:r w:rsidRPr="00EE00FD">
        <w:t xml:space="preserve">This </w:t>
      </w:r>
      <w:r w:rsidR="004D2A0A" w:rsidRPr="00EE00FD">
        <w:t>application</w:t>
      </w:r>
      <w:r w:rsidRPr="00EE00FD">
        <w:t xml:space="preserve"> is based on the following documents filed concurrently herewith: {{</w:t>
      </w:r>
      <w:proofErr w:type="spellStart"/>
      <w:r w:rsidR="00A3554E" w:rsidRPr="00EE00FD">
        <w:t>doc.concurrently_filed_docs</w:t>
      </w:r>
      <w:proofErr w:type="spellEnd"/>
      <w:r w:rsidRPr="00EE00FD">
        <w:t>}}; as well as on all papers and records docketed in this action, and on any evidence and argument offered at or before the hearing.</w:t>
      </w:r>
    </w:p>
    <w:p w14:paraId="50B5DF3A" w14:textId="77777777" w:rsidR="002A58F4" w:rsidRPr="002A58F4" w:rsidRDefault="002A58F4" w:rsidP="002615BF">
      <w:pPr>
        <w:pStyle w:val="Heading1"/>
      </w:pPr>
      <w:r w:rsidRPr="002A58F4">
        <w:t>Compliance With Ex Parte Rules</w:t>
      </w:r>
    </w:p>
    <w:p w14:paraId="6C418417" w14:textId="77777777" w:rsidR="002A58F4" w:rsidRDefault="002A58F4" w:rsidP="006135B8">
      <w:pPr>
        <w:pStyle w:val="PleadingBodyText"/>
      </w:pPr>
      <w:r w:rsidRPr="00E919E8">
        <w:t>Per rule 3.1202(a), the parties’ contact information is set forth in the table below:</w:t>
      </w:r>
    </w:p>
    <w:p w14:paraId="0F0601A1" w14:textId="541D9C0F" w:rsidR="006855FA" w:rsidRDefault="000A3468" w:rsidP="006135B8">
      <w:r>
        <w:t xml:space="preserve">{% set </w:t>
      </w:r>
      <w:proofErr w:type="spellStart"/>
      <w:r>
        <w:t>num_columns</w:t>
      </w:r>
      <w:proofErr w:type="spellEnd"/>
      <w:r>
        <w:t xml:space="preserve"> = 3 %}</w:t>
      </w:r>
    </w:p>
    <w:tbl>
      <w:tblPr>
        <w:tblStyle w:val="GridTable6Colorful21"/>
        <w:tblpPr w:leftFromText="187" w:rightFromText="187" w:topFromText="144" w:bottomFromText="144" w:vertAnchor="text" w:horzAnchor="margin" w:tblpX="-85" w:tblpY="145"/>
        <w:tblOverlap w:val="never"/>
        <w:tblW w:w="10296" w:type="dxa"/>
        <w:tblCellMar>
          <w:top w:w="86" w:type="dxa"/>
          <w:left w:w="86" w:type="dxa"/>
          <w:bottom w:w="86" w:type="dxa"/>
          <w:right w:w="360" w:type="dxa"/>
        </w:tblCellMar>
        <w:tblLook w:val="0400" w:firstRow="0" w:lastRow="0" w:firstColumn="0" w:lastColumn="0" w:noHBand="0" w:noVBand="1"/>
      </w:tblPr>
      <w:tblGrid>
        <w:gridCol w:w="3432"/>
        <w:gridCol w:w="3432"/>
        <w:gridCol w:w="3432"/>
      </w:tblGrid>
      <w:tr w:rsidR="00567985" w:rsidRPr="00223C18" w14:paraId="6CDDF96C" w14:textId="77777777" w:rsidTr="00567985">
        <w:trPr>
          <w:cnfStyle w:val="000000100000" w:firstRow="0" w:lastRow="0" w:firstColumn="0" w:lastColumn="0" w:oddVBand="0" w:evenVBand="0" w:oddHBand="1" w:evenHBand="0" w:firstRowFirstColumn="0" w:firstRowLastColumn="0" w:lastRowFirstColumn="0" w:lastRowLastColumn="0"/>
          <w:cantSplit/>
        </w:trPr>
        <w:tc>
          <w:tcPr>
            <w:tcW w:w="3432" w:type="dxa"/>
          </w:tcPr>
          <w:p w14:paraId="5B20E343" w14:textId="77777777" w:rsidR="00567985" w:rsidRPr="00C472DA" w:rsidRDefault="00567985" w:rsidP="00567985">
            <w:pPr>
              <w:spacing w:line="233" w:lineRule="auto"/>
              <w:rPr>
                <w:b/>
                <w:bCs/>
              </w:rPr>
            </w:pPr>
            <w:r w:rsidRPr="00C472DA">
              <w:t>{%tr for row in (</w:t>
            </w:r>
            <w:proofErr w:type="spellStart"/>
            <w:r w:rsidRPr="00C472DA">
              <w:t>case.service_blocks</w:t>
            </w:r>
            <w:proofErr w:type="spellEnd"/>
            <w:r w:rsidRPr="00C472DA">
              <w:t xml:space="preserve"> | </w:t>
            </w:r>
            <w:r w:rsidRPr="00C472DA">
              <w:lastRenderedPageBreak/>
              <w:t>batch(</w:t>
            </w:r>
            <w:proofErr w:type="spellStart"/>
            <w:r w:rsidRPr="00C472DA">
              <w:t>num_columns</w:t>
            </w:r>
            <w:proofErr w:type="spellEnd"/>
            <w:r w:rsidRPr="00C472DA">
              <w:t>, '&amp;</w:t>
            </w:r>
            <w:proofErr w:type="spellStart"/>
            <w:r w:rsidRPr="00C472DA">
              <w:t>nbsp</w:t>
            </w:r>
            <w:proofErr w:type="spellEnd"/>
            <w:r w:rsidRPr="00C472DA">
              <w:t>;')) %}</w:t>
            </w:r>
          </w:p>
        </w:tc>
        <w:tc>
          <w:tcPr>
            <w:tcW w:w="3432" w:type="dxa"/>
          </w:tcPr>
          <w:p w14:paraId="17BB5616" w14:textId="77777777" w:rsidR="00567985" w:rsidRPr="00C472DA" w:rsidRDefault="00567985" w:rsidP="00567985">
            <w:pPr>
              <w:spacing w:line="233" w:lineRule="auto"/>
            </w:pPr>
          </w:p>
        </w:tc>
        <w:tc>
          <w:tcPr>
            <w:tcW w:w="3432" w:type="dxa"/>
          </w:tcPr>
          <w:p w14:paraId="08E24E2E" w14:textId="77777777" w:rsidR="00567985" w:rsidRPr="00C472DA" w:rsidRDefault="00567985" w:rsidP="00567985">
            <w:pPr>
              <w:spacing w:line="233" w:lineRule="auto"/>
            </w:pPr>
          </w:p>
        </w:tc>
      </w:tr>
      <w:tr w:rsidR="00567985" w:rsidRPr="00223C18" w14:paraId="0C974563" w14:textId="77777777" w:rsidTr="00567985">
        <w:trPr>
          <w:cantSplit/>
        </w:trPr>
        <w:tc>
          <w:tcPr>
            <w:tcW w:w="3432" w:type="dxa"/>
          </w:tcPr>
          <w:p w14:paraId="1AB6A5B7" w14:textId="77777777" w:rsidR="00567985" w:rsidRPr="00C472DA" w:rsidRDefault="00567985" w:rsidP="00567985">
            <w:pPr>
              <w:spacing w:line="233" w:lineRule="auto"/>
              <w:rPr>
                <w:b/>
                <w:bCs/>
              </w:rPr>
            </w:pPr>
            <w:r w:rsidRPr="00C472DA">
              <w:t>{%</w:t>
            </w:r>
            <w:proofErr w:type="spellStart"/>
            <w:r w:rsidRPr="00C472DA">
              <w:t>tc</w:t>
            </w:r>
            <w:proofErr w:type="spellEnd"/>
            <w:r w:rsidRPr="00C472DA">
              <w:t xml:space="preserve"> for item in row %}</w:t>
            </w:r>
          </w:p>
        </w:tc>
        <w:tc>
          <w:tcPr>
            <w:tcW w:w="3432" w:type="dxa"/>
          </w:tcPr>
          <w:p w14:paraId="6C000C29" w14:textId="77777777" w:rsidR="00567985" w:rsidRPr="00C472DA" w:rsidRDefault="00567985" w:rsidP="00567985">
            <w:pPr>
              <w:spacing w:line="233" w:lineRule="auto"/>
            </w:pPr>
            <w:r w:rsidRPr="00C472DA">
              <w:t xml:space="preserve">{{r item | </w:t>
            </w:r>
            <w:proofErr w:type="spellStart"/>
            <w:r w:rsidRPr="00C472DA">
              <w:t>inline_markdown</w:t>
            </w:r>
            <w:proofErr w:type="spellEnd"/>
            <w:r w:rsidRPr="00C472DA">
              <w:t xml:space="preserve"> }}</w:t>
            </w:r>
          </w:p>
        </w:tc>
        <w:tc>
          <w:tcPr>
            <w:tcW w:w="3432" w:type="dxa"/>
          </w:tcPr>
          <w:p w14:paraId="58DF60F4" w14:textId="77777777" w:rsidR="00567985" w:rsidRPr="00C472DA" w:rsidRDefault="00567985" w:rsidP="00567985">
            <w:pPr>
              <w:spacing w:line="233" w:lineRule="auto"/>
            </w:pPr>
            <w:r w:rsidRPr="00C472DA">
              <w:t>{%</w:t>
            </w:r>
            <w:proofErr w:type="spellStart"/>
            <w:r w:rsidRPr="00C472DA">
              <w:t>tc</w:t>
            </w:r>
            <w:proofErr w:type="spellEnd"/>
            <w:r w:rsidRPr="00C472DA">
              <w:t xml:space="preserve"> </w:t>
            </w:r>
            <w:proofErr w:type="spellStart"/>
            <w:r w:rsidRPr="00C472DA">
              <w:t>endfor</w:t>
            </w:r>
            <w:proofErr w:type="spellEnd"/>
            <w:r w:rsidRPr="00C472DA">
              <w:t xml:space="preserve"> %}</w:t>
            </w:r>
          </w:p>
        </w:tc>
      </w:tr>
      <w:tr w:rsidR="00567985" w:rsidRPr="00223C18" w14:paraId="18F66507" w14:textId="77777777" w:rsidTr="00567985">
        <w:trPr>
          <w:cnfStyle w:val="000000100000" w:firstRow="0" w:lastRow="0" w:firstColumn="0" w:lastColumn="0" w:oddVBand="0" w:evenVBand="0" w:oddHBand="1" w:evenHBand="0" w:firstRowFirstColumn="0" w:firstRowLastColumn="0" w:lastRowFirstColumn="0" w:lastRowLastColumn="0"/>
          <w:cantSplit/>
        </w:trPr>
        <w:tc>
          <w:tcPr>
            <w:tcW w:w="3432" w:type="dxa"/>
          </w:tcPr>
          <w:p w14:paraId="224DAB27" w14:textId="77777777" w:rsidR="00567985" w:rsidRPr="00C472DA" w:rsidRDefault="00567985" w:rsidP="00567985">
            <w:pPr>
              <w:spacing w:line="233" w:lineRule="auto"/>
              <w:rPr>
                <w:b/>
                <w:bCs/>
              </w:rPr>
            </w:pPr>
            <w:r w:rsidRPr="00C472DA">
              <w:t xml:space="preserve">{%tr </w:t>
            </w:r>
            <w:proofErr w:type="spellStart"/>
            <w:r w:rsidRPr="00C472DA">
              <w:t>endfor</w:t>
            </w:r>
            <w:proofErr w:type="spellEnd"/>
            <w:r w:rsidRPr="00C472DA">
              <w:t xml:space="preserve"> %}</w:t>
            </w:r>
          </w:p>
        </w:tc>
        <w:tc>
          <w:tcPr>
            <w:tcW w:w="3432" w:type="dxa"/>
          </w:tcPr>
          <w:p w14:paraId="18ABB5E3" w14:textId="77777777" w:rsidR="00567985" w:rsidRPr="00C472DA" w:rsidRDefault="00567985" w:rsidP="00567985">
            <w:pPr>
              <w:spacing w:line="233" w:lineRule="auto"/>
            </w:pPr>
          </w:p>
        </w:tc>
        <w:tc>
          <w:tcPr>
            <w:tcW w:w="3432" w:type="dxa"/>
          </w:tcPr>
          <w:p w14:paraId="0E6D7A38" w14:textId="77777777" w:rsidR="00567985" w:rsidRPr="00C472DA" w:rsidRDefault="00567985" w:rsidP="00567985">
            <w:pPr>
              <w:spacing w:line="233" w:lineRule="auto"/>
            </w:pPr>
          </w:p>
        </w:tc>
      </w:tr>
    </w:tbl>
    <w:p w14:paraId="655DDA9D" w14:textId="59C685A0" w:rsidR="002A58F4" w:rsidRPr="00E919E8" w:rsidRDefault="005D185D" w:rsidP="006135B8">
      <w:pPr>
        <w:pStyle w:val="PleadingBodyText"/>
      </w:pPr>
      <w:r w:rsidRPr="005D185D">
        <w:t>Per rule 3.1202(b), there has not been any prior application of the same character or for the same relief as requested herein, and under rule 3.1202(c), the Application is brought to the Appointing Order’s express authorization for Receiver appear ex parte for “</w:t>
      </w:r>
      <w:r w:rsidRPr="005D185D">
        <w:rPr>
          <w:highlight w:val="yellow"/>
        </w:rPr>
        <w:t>any relief relating to the Receiver’s duties and obligations[,]…approval to employ legal counsel, and [] applications for further or other instructions or orders and for further powers necessary to enable the Receiver to perform his duties and to effectuate the sale of the Property</w:t>
      </w:r>
      <w:r w:rsidRPr="005D185D">
        <w:t xml:space="preserve">.” </w:t>
      </w:r>
      <w:r w:rsidR="002A58F4" w:rsidRPr="00E919E8">
        <w:t>(</w:t>
      </w:r>
      <w:r w:rsidR="002A58F4" w:rsidRPr="005D185D">
        <w:rPr>
          <w:b/>
          <w:bCs/>
          <w:highlight w:val="yellow"/>
        </w:rPr>
        <w:t>R16</w:t>
      </w:r>
      <w:r w:rsidR="002A58F4" w:rsidRPr="005D185D">
        <w:rPr>
          <w:highlight w:val="yellow"/>
        </w:rPr>
        <w:t>, lines 9-15</w:t>
      </w:r>
      <w:r w:rsidR="002A58F4" w:rsidRPr="00E919E8">
        <w:t xml:space="preserve">.) </w:t>
      </w:r>
      <w:r w:rsidR="00130B92" w:rsidRPr="002A7755">
        <w:t xml:space="preserve">Caselaw also endorses ex parte proceedings as a mechanism for court-appointed receivers to procure speedy rulings on time-sensitive decisions so they may act promptly in the best interests of the receivership estate. (See, e.g., </w:t>
      </w:r>
      <w:r w:rsidR="00130B92" w:rsidRPr="002A7755">
        <w:rPr>
          <w:i/>
          <w:iCs/>
        </w:rPr>
        <w:t>City of Riverside v. Horspool</w:t>
      </w:r>
      <w:r w:rsidR="00130B92" w:rsidRPr="002A7755">
        <w:t xml:space="preserve"> (2014) 223 Cal.App.4th 670, 676-677 (</w:t>
      </w:r>
      <w:r w:rsidR="00130B92" w:rsidRPr="002A7755">
        <w:rPr>
          <w:i/>
          <w:iCs/>
        </w:rPr>
        <w:t>Horspool</w:t>
      </w:r>
      <w:r w:rsidR="00130B92" w:rsidRPr="002A7755">
        <w:t xml:space="preserve">); </w:t>
      </w:r>
      <w:r w:rsidR="00130B92" w:rsidRPr="002A7755">
        <w:rPr>
          <w:i/>
          <w:iCs/>
        </w:rPr>
        <w:t>Steinberg v. Goldstein</w:t>
      </w:r>
      <w:r w:rsidR="00130B92" w:rsidRPr="002A7755">
        <w:t xml:space="preserve"> (1956) 145 Cal.App.2d 692, 696, 699–700; </w:t>
      </w:r>
      <w:r w:rsidR="00130B92" w:rsidRPr="002A7755">
        <w:rPr>
          <w:i/>
          <w:iCs/>
        </w:rPr>
        <w:t>In re Executive Life Ins. Co.</w:t>
      </w:r>
      <w:r w:rsidR="00130B92" w:rsidRPr="002A7755">
        <w:t xml:space="preserve"> (1995) 32 Cal.App.4th 344, 399–400; </w:t>
      </w:r>
      <w:r w:rsidR="00130B92" w:rsidRPr="002A7755">
        <w:rPr>
          <w:i/>
          <w:iCs/>
        </w:rPr>
        <w:t>Free Gold Min. Co. v. Spiers</w:t>
      </w:r>
      <w:r w:rsidR="00130B92" w:rsidRPr="002A7755">
        <w:t xml:space="preserve"> (1901) 135 Cal. 130.)</w:t>
      </w:r>
    </w:p>
    <w:p w14:paraId="676202A1" w14:textId="5C98B065" w:rsidR="002A58F4" w:rsidRDefault="002A58F4" w:rsidP="006135B8">
      <w:pPr>
        <w:pStyle w:val="PleadingBodyText"/>
      </w:pPr>
      <w:r w:rsidRPr="00E919E8">
        <w:t>Facts establishing proper notice of this Application are detailed in the Declaration of Anthony I. Danielson re: Notice of Ex Parte Application.</w:t>
      </w:r>
    </w:p>
    <w:p w14:paraId="7A53E936" w14:textId="522D3275" w:rsidR="002A58F4" w:rsidRPr="00EC4DB2" w:rsidRDefault="002A58F4" w:rsidP="002A58F4">
      <w:r>
        <w:t>{%p endif %}</w:t>
      </w:r>
    </w:p>
    <w:p w14:paraId="43D9D06E" w14:textId="3A0B4EB8" w:rsidR="007D1321" w:rsidRPr="00EC4DB2" w:rsidRDefault="007D1321" w:rsidP="00A94898">
      <w:r w:rsidRPr="00EC4DB2">
        <w:t xml:space="preserve">{%p if </w:t>
      </w:r>
      <w:proofErr w:type="spellStart"/>
      <w:r w:rsidRPr="00EC4DB2">
        <w:t>doc.type</w:t>
      </w:r>
      <w:proofErr w:type="spellEnd"/>
      <w:r w:rsidRPr="00EC4DB2">
        <w:t xml:space="preserve"> == “Notice of Motion and Motion” %}</w:t>
      </w:r>
    </w:p>
    <w:p w14:paraId="03037F57" w14:textId="77777777" w:rsidR="006D714E" w:rsidRPr="00AF1F13" w:rsidRDefault="006D714E" w:rsidP="006135B8">
      <w:pPr>
        <w:pStyle w:val="PleadingBodyText"/>
        <w:rPr>
          <w:rStyle w:val="PleadingBodyCAPSText"/>
        </w:rPr>
      </w:pPr>
      <w:bookmarkStart w:id="7" w:name="_Hlk165906314"/>
      <w:r w:rsidRPr="00AF1F13">
        <w:rPr>
          <w:rStyle w:val="PleadingBodyCAPSText"/>
        </w:rPr>
        <w:t>To Each Party And To The Counsel Of Record For Each Party:</w:t>
      </w:r>
    </w:p>
    <w:bookmarkEnd w:id="7"/>
    <w:p w14:paraId="7DFDB362" w14:textId="50266214" w:rsidR="006D714E" w:rsidRPr="00EC4DB2" w:rsidRDefault="00C472DA" w:rsidP="006135B8">
      <w:pPr>
        <w:pStyle w:val="PleadingBodyText"/>
      </w:pPr>
      <w:r w:rsidRPr="00AF1F13">
        <w:rPr>
          <w:rStyle w:val="PleadingBodyCAPSText"/>
        </w:rPr>
        <w:t>Please Take Notice That</w:t>
      </w:r>
      <w:r w:rsidR="003D779B" w:rsidRPr="00EC4DB2">
        <w:t xml:space="preserve"> </w:t>
      </w:r>
      <w:r w:rsidR="007D1321" w:rsidRPr="00EC4DB2">
        <w:t>o</w:t>
      </w:r>
      <w:r w:rsidR="006D714E" w:rsidRPr="00EC4DB2">
        <w:t xml:space="preserve">n </w:t>
      </w:r>
      <w:r w:rsidR="00004DFC" w:rsidRPr="00EC4DB2">
        <w:t xml:space="preserve">{% if </w:t>
      </w:r>
      <w:proofErr w:type="spellStart"/>
      <w:r w:rsidR="00DA2417" w:rsidRPr="00EC4DB2">
        <w:t>doc.hrg</w:t>
      </w:r>
      <w:r w:rsidR="00004DFC" w:rsidRPr="00EC4DB2">
        <w:t>_is_</w:t>
      </w:r>
      <w:r w:rsidR="00591A01" w:rsidRPr="00EC4DB2">
        <w:t>tbd</w:t>
      </w:r>
      <w:proofErr w:type="spellEnd"/>
      <w:r w:rsidR="00004DFC" w:rsidRPr="00EC4DB2">
        <w:t xml:space="preserve"> %}</w:t>
      </w:r>
      <w:r w:rsidR="00004DFC" w:rsidRPr="00EC4DB2">
        <w:rPr>
          <w:highlight w:val="yellow"/>
        </w:rPr>
        <w:t>TBD</w:t>
      </w:r>
      <w:r w:rsidR="00004DFC" w:rsidRPr="00EC4DB2">
        <w:t>{% else %}{{</w:t>
      </w:r>
      <w:proofErr w:type="spellStart"/>
      <w:r w:rsidR="00004DFC" w:rsidRPr="00EC4DB2">
        <w:t>hrg.date</w:t>
      </w:r>
      <w:proofErr w:type="spellEnd"/>
      <w:r w:rsidR="00004DFC" w:rsidRPr="00EC4DB2">
        <w:t>}}{% endif %}</w:t>
      </w:r>
      <w:r w:rsidR="00591A01" w:rsidRPr="00EC4DB2">
        <w:t>,</w:t>
      </w:r>
      <w:r w:rsidR="00004DFC" w:rsidRPr="00EC4DB2">
        <w:t xml:space="preserve"> </w:t>
      </w:r>
      <w:r w:rsidR="006D714E" w:rsidRPr="00EC4DB2">
        <w:t xml:space="preserve">at </w:t>
      </w:r>
      <w:r w:rsidR="00591A01" w:rsidRPr="00EC4DB2">
        <w:t xml:space="preserve">{% if </w:t>
      </w:r>
      <w:proofErr w:type="spellStart"/>
      <w:r w:rsidR="00DA2417" w:rsidRPr="00EC4DB2">
        <w:t>doc.hrg</w:t>
      </w:r>
      <w:r w:rsidR="00591A01" w:rsidRPr="00EC4DB2">
        <w:t>_is_tbd</w:t>
      </w:r>
      <w:proofErr w:type="spellEnd"/>
      <w:r w:rsidR="00591A01" w:rsidRPr="00EC4DB2">
        <w:t xml:space="preserve"> %}</w:t>
      </w:r>
      <w:r w:rsidR="00591A01" w:rsidRPr="00EC4DB2">
        <w:rPr>
          <w:highlight w:val="yellow"/>
        </w:rPr>
        <w:t>TBD</w:t>
      </w:r>
      <w:r w:rsidR="00591A01" w:rsidRPr="00EC4DB2">
        <w:t>{% else %}{{</w:t>
      </w:r>
      <w:proofErr w:type="spellStart"/>
      <w:r w:rsidR="00591A01" w:rsidRPr="00EC4DB2">
        <w:t>hrg.time</w:t>
      </w:r>
      <w:proofErr w:type="spellEnd"/>
      <w:r w:rsidR="00591A01" w:rsidRPr="00EC4DB2">
        <w:t>}}{% endif %}</w:t>
      </w:r>
      <w:r w:rsidR="006D714E" w:rsidRPr="00EC4DB2">
        <w:t xml:space="preserve">, or as soon thereafter as the matter may be heard in Department </w:t>
      </w:r>
      <w:r w:rsidR="00591A01" w:rsidRPr="00EC4DB2">
        <w:t xml:space="preserve">{% if </w:t>
      </w:r>
      <w:proofErr w:type="spellStart"/>
      <w:r w:rsidR="00591A01" w:rsidRPr="00EC4DB2">
        <w:t>hrg.dept_is_tbd</w:t>
      </w:r>
      <w:proofErr w:type="spellEnd"/>
      <w:r w:rsidR="00591A01" w:rsidRPr="00EC4DB2">
        <w:t xml:space="preserve"> %}</w:t>
      </w:r>
      <w:r w:rsidR="00591A01" w:rsidRPr="00EC4DB2">
        <w:rPr>
          <w:highlight w:val="yellow"/>
        </w:rPr>
        <w:t>TBD</w:t>
      </w:r>
      <w:r w:rsidR="00591A01" w:rsidRPr="00EC4DB2">
        <w:t>{% else %}{{</w:t>
      </w:r>
      <w:proofErr w:type="spellStart"/>
      <w:r w:rsidR="00591A01" w:rsidRPr="00EC4DB2">
        <w:t>hrg.dept</w:t>
      </w:r>
      <w:proofErr w:type="spellEnd"/>
      <w:r w:rsidR="00591A01" w:rsidRPr="00EC4DB2">
        <w:t>}}{% endif %}</w:t>
      </w:r>
      <w:r w:rsidR="006D714E" w:rsidRPr="00EC4DB2">
        <w:t xml:space="preserve"> of the above-captioned court, located at the </w:t>
      </w:r>
      <w:r w:rsidR="007D1321" w:rsidRPr="00EC4DB2">
        <w:t>{{</w:t>
      </w:r>
      <w:proofErr w:type="spellStart"/>
      <w:r w:rsidR="007D1321" w:rsidRPr="00EC4DB2">
        <w:t>court_info</w:t>
      </w:r>
      <w:proofErr w:type="spellEnd"/>
      <w:r w:rsidR="007D1321" w:rsidRPr="00EC4DB2">
        <w:t>(</w:t>
      </w:r>
      <w:proofErr w:type="spellStart"/>
      <w:r w:rsidR="007D1321" w:rsidRPr="00EC4DB2">
        <w:t>court.short_name</w:t>
      </w:r>
      <w:proofErr w:type="spellEnd"/>
      <w:r w:rsidR="007D1321" w:rsidRPr="00EC4DB2">
        <w:t>)[‘</w:t>
      </w:r>
      <w:proofErr w:type="spellStart"/>
      <w:r w:rsidR="007D1321" w:rsidRPr="00EC4DB2">
        <w:t>court.branch_name</w:t>
      </w:r>
      <w:proofErr w:type="spellEnd"/>
      <w:r w:rsidR="007D1321" w:rsidRPr="00EC4DB2">
        <w:t>’]}}</w:t>
      </w:r>
      <w:r w:rsidR="006D714E" w:rsidRPr="00EC4DB2">
        <w:t xml:space="preserve">, </w:t>
      </w:r>
      <w:r w:rsidR="007D1321" w:rsidRPr="00EC4DB2">
        <w:t>{{</w:t>
      </w:r>
      <w:proofErr w:type="spellStart"/>
      <w:r w:rsidR="007D1321" w:rsidRPr="00EC4DB2">
        <w:t>court_info</w:t>
      </w:r>
      <w:proofErr w:type="spellEnd"/>
      <w:r w:rsidR="007D1321" w:rsidRPr="00EC4DB2">
        <w:t>(</w:t>
      </w:r>
      <w:proofErr w:type="spellStart"/>
      <w:r w:rsidR="007D1321" w:rsidRPr="00EC4DB2">
        <w:t>court.short_name</w:t>
      </w:r>
      <w:proofErr w:type="spellEnd"/>
      <w:r w:rsidR="007D1321" w:rsidRPr="00EC4DB2">
        <w:t>)[‘</w:t>
      </w:r>
      <w:proofErr w:type="spellStart"/>
      <w:r w:rsidR="007D1321" w:rsidRPr="00EC4DB2">
        <w:t>court.street_address</w:t>
      </w:r>
      <w:proofErr w:type="spellEnd"/>
      <w:r w:rsidR="007D1321" w:rsidRPr="00EC4DB2">
        <w:t>’]}}, {{</w:t>
      </w:r>
      <w:proofErr w:type="spellStart"/>
      <w:r w:rsidR="007D1321" w:rsidRPr="00EC4DB2">
        <w:t>court_info</w:t>
      </w:r>
      <w:proofErr w:type="spellEnd"/>
      <w:r w:rsidR="007D1321" w:rsidRPr="00EC4DB2">
        <w:t>(</w:t>
      </w:r>
      <w:proofErr w:type="spellStart"/>
      <w:r w:rsidR="007D1321" w:rsidRPr="00EC4DB2">
        <w:t>court.short_name</w:t>
      </w:r>
      <w:proofErr w:type="spellEnd"/>
      <w:r w:rsidR="007D1321" w:rsidRPr="00EC4DB2">
        <w:t>)[‘</w:t>
      </w:r>
      <w:proofErr w:type="spellStart"/>
      <w:r w:rsidR="007D1321" w:rsidRPr="00EC4DB2">
        <w:t>court.city</w:t>
      </w:r>
      <w:proofErr w:type="spellEnd"/>
      <w:r w:rsidR="007D1321" w:rsidRPr="00EC4DB2">
        <w:t>’]}}, {{</w:t>
      </w:r>
      <w:proofErr w:type="spellStart"/>
      <w:r w:rsidR="007D1321" w:rsidRPr="00EC4DB2">
        <w:t>court_info</w:t>
      </w:r>
      <w:proofErr w:type="spellEnd"/>
      <w:r w:rsidR="007D1321" w:rsidRPr="00EC4DB2">
        <w:t>(</w:t>
      </w:r>
      <w:proofErr w:type="spellStart"/>
      <w:r w:rsidR="007D1321" w:rsidRPr="00EC4DB2">
        <w:t>court.short_name</w:t>
      </w:r>
      <w:proofErr w:type="spellEnd"/>
      <w:r w:rsidR="007D1321" w:rsidRPr="00EC4DB2">
        <w:t>)[‘</w:t>
      </w:r>
      <w:proofErr w:type="spellStart"/>
      <w:r w:rsidR="007D1321" w:rsidRPr="00EC4DB2">
        <w:t>court.state</w:t>
      </w:r>
      <w:proofErr w:type="spellEnd"/>
      <w:r w:rsidR="007D1321" w:rsidRPr="00EC4DB2">
        <w:t>’]}} {{</w:t>
      </w:r>
      <w:proofErr w:type="spellStart"/>
      <w:r w:rsidR="007D1321" w:rsidRPr="00EC4DB2">
        <w:t>court_info</w:t>
      </w:r>
      <w:proofErr w:type="spellEnd"/>
      <w:r w:rsidR="007D1321" w:rsidRPr="00EC4DB2">
        <w:t>(</w:t>
      </w:r>
      <w:proofErr w:type="spellStart"/>
      <w:r w:rsidR="007D1321" w:rsidRPr="00EC4DB2">
        <w:t>court.short_name</w:t>
      </w:r>
      <w:proofErr w:type="spellEnd"/>
      <w:r w:rsidR="007D1321" w:rsidRPr="00EC4DB2">
        <w:t xml:space="preserve">)[‘court.zip’]}}, </w:t>
      </w:r>
      <w:r w:rsidR="00CF48F6" w:rsidRPr="00EC4DB2">
        <w:t>{{</w:t>
      </w:r>
      <w:proofErr w:type="spellStart"/>
      <w:r w:rsidR="00801D7E">
        <w:t>case.</w:t>
      </w:r>
      <w:r w:rsidR="00CF48F6" w:rsidRPr="00EC4DB2">
        <w:t>client_plus_short_name_string</w:t>
      </w:r>
      <w:proofErr w:type="spellEnd"/>
      <w:r w:rsidR="00CF48F6" w:rsidRPr="00EC4DB2">
        <w:t xml:space="preserve">}} </w:t>
      </w:r>
      <w:r w:rsidR="006D714E" w:rsidRPr="00EC4DB2">
        <w:t xml:space="preserve">will, and </w:t>
      </w:r>
      <w:r w:rsidR="006D714E" w:rsidRPr="00EC4DB2">
        <w:lastRenderedPageBreak/>
        <w:t xml:space="preserve">hereby </w:t>
      </w:r>
      <w:r w:rsidR="00177B17">
        <w:rPr>
          <w:highlight w:val="yellow"/>
        </w:rPr>
        <w:t>{{</w:t>
      </w:r>
      <w:proofErr w:type="spellStart"/>
      <w:r w:rsidR="00177B17">
        <w:rPr>
          <w:highlight w:val="yellow"/>
        </w:rPr>
        <w:t>clients.does_verb</w:t>
      </w:r>
      <w:proofErr w:type="spellEnd"/>
      <w:r w:rsidR="00177B17">
        <w:rPr>
          <w:highlight w:val="yellow"/>
        </w:rPr>
        <w:t>(‘do’)}}</w:t>
      </w:r>
      <w:r w:rsidR="007D1321" w:rsidRPr="00EC4DB2">
        <w:rPr>
          <w:highlight w:val="yellow"/>
        </w:rPr>
        <w:t xml:space="preserve"> </w:t>
      </w:r>
      <w:r w:rsidR="007D1321" w:rsidRPr="00EC4DB2">
        <w:t>b</w:t>
      </w:r>
      <w:r w:rsidR="006D714E" w:rsidRPr="00EC4DB2">
        <w:t>ring a</w:t>
      </w:r>
      <w:r w:rsidR="007D1321" w:rsidRPr="00EC4DB2">
        <w:t xml:space="preserve"> </w:t>
      </w:r>
      <w:r w:rsidR="006D63DC" w:rsidRPr="00EC4DB2">
        <w:rPr>
          <w:highlight w:val="yellow"/>
        </w:rPr>
        <w:t xml:space="preserve">{{ </w:t>
      </w:r>
      <w:proofErr w:type="spellStart"/>
      <w:r w:rsidR="006D63DC" w:rsidRPr="00EC4DB2">
        <w:rPr>
          <w:highlight w:val="yellow"/>
        </w:rPr>
        <w:t>doc.lm_proceeding_title</w:t>
      </w:r>
      <w:proofErr w:type="spellEnd"/>
      <w:r w:rsidR="006D63DC" w:rsidRPr="00EC4DB2">
        <w:rPr>
          <w:highlight w:val="yellow"/>
        </w:rPr>
        <w:t xml:space="preserve"> }}</w:t>
      </w:r>
      <w:r w:rsidR="007D1321" w:rsidRPr="00EC4DB2">
        <w:rPr>
          <w:highlight w:val="yellow"/>
        </w:rPr>
        <w:t xml:space="preserve"> </w:t>
      </w:r>
      <w:r w:rsidR="006D714E" w:rsidRPr="00EC4DB2">
        <w:t xml:space="preserve">under </w:t>
      </w:r>
      <w:r w:rsidR="007D1321" w:rsidRPr="00EC4DB2">
        <w:rPr>
          <w:highlight w:val="yellow"/>
        </w:rPr>
        <w:t xml:space="preserve">xxxxx </w:t>
      </w:r>
      <w:r w:rsidR="006D714E" w:rsidRPr="00EC4DB2">
        <w:t xml:space="preserve">for an order </w:t>
      </w:r>
      <w:r w:rsidR="006D714E" w:rsidRPr="00EC4DB2">
        <w:rPr>
          <w:highlight w:val="yellow"/>
        </w:rPr>
        <w:t>xxxxx</w:t>
      </w:r>
      <w:r w:rsidR="006D714E" w:rsidRPr="00EC4DB2">
        <w:t xml:space="preserve"> </w:t>
      </w:r>
      <w:r w:rsidR="006D714E" w:rsidRPr="00EC4DB2">
        <w:rPr>
          <w:highlight w:val="yellow"/>
        </w:rPr>
        <w:t xml:space="preserve">against/with respect </w:t>
      </w:r>
      <w:r w:rsidR="006D714E" w:rsidRPr="00EC4DB2">
        <w:t xml:space="preserve">to </w:t>
      </w:r>
      <w:r w:rsidR="007D1321" w:rsidRPr="00EC4DB2">
        <w:rPr>
          <w:highlight w:val="yellow"/>
        </w:rPr>
        <w:t xml:space="preserve">xxxxx </w:t>
      </w:r>
      <w:r w:rsidR="006D714E" w:rsidRPr="00EC4DB2">
        <w:t xml:space="preserve">on the grounds that </w:t>
      </w:r>
      <w:r w:rsidR="006D714E" w:rsidRPr="00EC4DB2">
        <w:rPr>
          <w:highlight w:val="yellow"/>
        </w:rPr>
        <w:t>xxxxx</w:t>
      </w:r>
      <w:r w:rsidR="006D714E" w:rsidRPr="00EC4DB2">
        <w:t>.</w:t>
      </w:r>
    </w:p>
    <w:p w14:paraId="08D7AB0B" w14:textId="2864C552" w:rsidR="006D714E" w:rsidRDefault="006D714E" w:rsidP="00130B92">
      <w:pPr>
        <w:pStyle w:val="PleadingBodyText"/>
      </w:pPr>
      <w:r w:rsidRPr="00EC4DB2">
        <w:t xml:space="preserve">This </w:t>
      </w:r>
      <w:r w:rsidR="007D1321" w:rsidRPr="00EC4DB2">
        <w:rPr>
          <w:highlight w:val="yellow"/>
        </w:rPr>
        <w:t>xxxxx</w:t>
      </w:r>
      <w:r w:rsidRPr="00EC4DB2">
        <w:rPr>
          <w:highlight w:val="yellow"/>
        </w:rPr>
        <w:t xml:space="preserve"> </w:t>
      </w:r>
      <w:r w:rsidRPr="00EC4DB2">
        <w:t>is based on the followin</w:t>
      </w:r>
      <w:r w:rsidRPr="00A3554E">
        <w:t xml:space="preserve">g documents filed concurrently herewith: </w:t>
      </w:r>
      <w:r w:rsidR="00CC0EAF" w:rsidRPr="00A3554E">
        <w:t>{{</w:t>
      </w:r>
      <w:r w:rsidR="00A3554E" w:rsidRPr="00130B92">
        <w:t xml:space="preserve"> </w:t>
      </w:r>
      <w:proofErr w:type="spellStart"/>
      <w:r w:rsidR="00A3554E" w:rsidRPr="00130B92">
        <w:t>doc.concurrently_filed_docs</w:t>
      </w:r>
      <w:proofErr w:type="spellEnd"/>
      <w:r w:rsidR="00CC0EAF" w:rsidRPr="00A3554E">
        <w:t>}};</w:t>
      </w:r>
      <w:r w:rsidRPr="00A3554E">
        <w:t xml:space="preserve"> </w:t>
      </w:r>
      <w:r w:rsidR="00B513D1" w:rsidRPr="00B513D1">
        <w:rPr>
          <w:highlight w:val="yellow"/>
        </w:rPr>
        <w:t>xxxxx</w:t>
      </w:r>
      <w:r w:rsidR="00B513D1">
        <w:t>,</w:t>
      </w:r>
      <w:r w:rsidR="00B513D1" w:rsidRPr="006969F5">
        <w:rPr>
          <w:szCs w:val="22"/>
          <w:vertAlign w:val="superscript"/>
        </w:rPr>
        <w:footnoteReference w:id="4"/>
      </w:r>
      <w:r w:rsidR="00B513D1">
        <w:t xml:space="preserve"> </w:t>
      </w:r>
      <w:r w:rsidRPr="00A3554E">
        <w:t xml:space="preserve">as </w:t>
      </w:r>
      <w:r w:rsidRPr="00EC4DB2">
        <w:t>well as on all papers and records docketed in this action, and on any evidence and argument offered at or before the hearing.</w:t>
      </w:r>
    </w:p>
    <w:p w14:paraId="0066CAB6" w14:textId="0C4D2043" w:rsidR="00177B17" w:rsidRPr="00EE00FD" w:rsidRDefault="00177B17" w:rsidP="00EE00FD">
      <w:r w:rsidRPr="00EE00FD">
        <w:t xml:space="preserve">{%p if ‘Sacramento’ in </w:t>
      </w:r>
      <w:proofErr w:type="spellStart"/>
      <w:r w:rsidRPr="00EE00FD">
        <w:t>court_info</w:t>
      </w:r>
      <w:proofErr w:type="spellEnd"/>
      <w:r w:rsidRPr="00EE00FD">
        <w:t>(</w:t>
      </w:r>
      <w:proofErr w:type="spellStart"/>
      <w:r w:rsidRPr="00EE00FD">
        <w:t>court.short_name</w:t>
      </w:r>
      <w:proofErr w:type="spellEnd"/>
      <w:r w:rsidRPr="00EE00FD">
        <w:t>) %}</w:t>
      </w:r>
    </w:p>
    <w:p w14:paraId="54C982F6" w14:textId="68731F95" w:rsidR="006D714E" w:rsidRPr="00C472DA" w:rsidRDefault="006D714E" w:rsidP="00F3257C">
      <w:pPr>
        <w:spacing w:line="480" w:lineRule="exact"/>
        <w:jc w:val="center"/>
        <w:rPr>
          <w:b/>
          <w:bCs/>
          <w:u w:val="single"/>
        </w:rPr>
      </w:pPr>
      <w:r w:rsidRPr="00C472DA">
        <w:rPr>
          <w:b/>
          <w:bCs/>
        </w:rPr>
        <w:t>*Notice of Mandatory Tentative Ruling Procedure*</w:t>
      </w:r>
    </w:p>
    <w:p w14:paraId="04E49F28" w14:textId="77777777" w:rsidR="00F610ED" w:rsidRDefault="006D63DC" w:rsidP="006135B8">
      <w:pPr>
        <w:pStyle w:val="PleadingBodyText"/>
      </w:pPr>
      <w:r w:rsidRPr="00EC4DB2">
        <w:t>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will be held. (Sacramento County Superior Court Local Rule 1.06(D), adopted 1/1/2013; revised 1/1/2016.)</w:t>
      </w:r>
    </w:p>
    <w:p w14:paraId="4D79B7C7" w14:textId="3E4012A8" w:rsidR="00177B17" w:rsidRPr="00EC4DB2" w:rsidRDefault="00177B17" w:rsidP="00177B17">
      <w:r>
        <w:t>{%p endif %}</w:t>
      </w:r>
    </w:p>
    <w:p w14:paraId="7B303238" w14:textId="7CAFF205" w:rsidR="006D714E" w:rsidRPr="00EC4DB2" w:rsidRDefault="007D1321" w:rsidP="00F610ED">
      <w:r w:rsidRPr="00EC4DB2">
        <w:t>{%p endif %}</w:t>
      </w:r>
    </w:p>
    <w:p w14:paraId="68323F8B" w14:textId="7E1A62C5" w:rsidR="005E04F9" w:rsidRPr="00EC4DB2" w:rsidRDefault="005E04F9" w:rsidP="00F610ED">
      <w:r w:rsidRPr="00EC4DB2">
        <w:t xml:space="preserve">{%p if </w:t>
      </w:r>
      <w:proofErr w:type="spellStart"/>
      <w:r w:rsidRPr="00EC4DB2">
        <w:t>doc.type</w:t>
      </w:r>
      <w:proofErr w:type="spellEnd"/>
      <w:r w:rsidRPr="00EC4DB2">
        <w:t xml:space="preserve"> == “Declaration” %}</w:t>
      </w:r>
    </w:p>
    <w:p w14:paraId="2AE894AB" w14:textId="7DBC0C90" w:rsidR="005E04F9" w:rsidRPr="00EC4DB2" w:rsidRDefault="005E04F9" w:rsidP="006135B8">
      <w:pPr>
        <w:pStyle w:val="PleadingBodyText"/>
      </w:pPr>
      <w:r w:rsidRPr="00EC4DB2">
        <w:t>I, {{</w:t>
      </w:r>
      <w:proofErr w:type="spellStart"/>
      <w:r w:rsidR="00004DFC" w:rsidRPr="00EC4DB2">
        <w:t>doc.declarant</w:t>
      </w:r>
      <w:proofErr w:type="spellEnd"/>
      <w:r w:rsidRPr="00EC4DB2">
        <w:t>}}, declare as follows:</w:t>
      </w:r>
    </w:p>
    <w:p w14:paraId="379C204A" w14:textId="79708767" w:rsidR="005E04F9" w:rsidRPr="00EE00FD" w:rsidRDefault="005E04F9" w:rsidP="00EE00FD">
      <w:pPr>
        <w:pStyle w:val="NumberedText"/>
      </w:pPr>
      <w:r w:rsidRPr="00EE00FD">
        <w:t xml:space="preserve">I am an adult over the age of eighteen and </w:t>
      </w:r>
      <w:r w:rsidR="004337FD" w:rsidRPr="00EE00FD">
        <w:t>{{</w:t>
      </w:r>
      <w:proofErr w:type="spellStart"/>
      <w:r w:rsidR="00DF1C01" w:rsidRPr="00EE00FD">
        <w:t>get_</w:t>
      </w:r>
      <w:r w:rsidR="004337FD" w:rsidRPr="00EE00FD">
        <w:t>declaration_foundation_string</w:t>
      </w:r>
      <w:proofErr w:type="spellEnd"/>
      <w:r w:rsidR="00DF1C01" w:rsidRPr="00EE00FD">
        <w:t>()</w:t>
      </w:r>
      <w:r w:rsidR="004337FD" w:rsidRPr="00EE00FD">
        <w:t>}}</w:t>
      </w:r>
      <w:r w:rsidRPr="00EE00FD">
        <w:t xml:space="preserve">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6964A39C" w:rsidR="006D714E" w:rsidRDefault="006D714E" w:rsidP="00EE00FD">
      <w:pPr>
        <w:pStyle w:val="NumberedText"/>
      </w:pPr>
      <w:r w:rsidRPr="00EE00FD">
        <w:t>I s</w:t>
      </w:r>
      <w:r w:rsidRPr="00D46D94">
        <w:t xml:space="preserve">ubmit this declaration </w:t>
      </w:r>
      <w:r w:rsidR="0000665B" w:rsidRPr="00D46D94">
        <w:t>{{</w:t>
      </w:r>
      <w:proofErr w:type="spellStart"/>
      <w:r w:rsidR="0000665B" w:rsidRPr="00D46D94">
        <w:t>doc.support_oppose_string</w:t>
      </w:r>
      <w:r w:rsidR="008B5381" w:rsidRPr="00D46D94">
        <w:t>_for_body</w:t>
      </w:r>
      <w:proofErr w:type="spellEnd"/>
      <w:r w:rsidR="0000665B" w:rsidRPr="00D46D94">
        <w:t>}}</w:t>
      </w:r>
      <w:r w:rsidR="00F930FF" w:rsidRPr="00D46D94">
        <w:t xml:space="preserve">{% if </w:t>
      </w:r>
      <w:proofErr w:type="spellStart"/>
      <w:r w:rsidR="00F930FF" w:rsidRPr="00D46D94">
        <w:t>doc.cite_declaration_authority</w:t>
      </w:r>
      <w:proofErr w:type="spellEnd"/>
      <w:r w:rsidR="00F930FF" w:rsidRPr="00D46D94">
        <w:t xml:space="preserve"> %}</w:t>
      </w:r>
      <w:r w:rsidR="00DB3B41" w:rsidRPr="00D46D94">
        <w:t xml:space="preserve"> </w:t>
      </w:r>
      <w:r w:rsidRPr="00D46D94">
        <w:t xml:space="preserve">and pursuant to </w:t>
      </w:r>
      <w:bookmarkStart w:id="8" w:name="_Hlk115274206"/>
      <w:r w:rsidR="00F930FF" w:rsidRPr="00D46D94">
        <w:t>{{</w:t>
      </w:r>
      <w:proofErr w:type="spellStart"/>
      <w:r w:rsidR="00F930FF" w:rsidRPr="00D46D94">
        <w:t>doc.declaration_authority</w:t>
      </w:r>
      <w:proofErr w:type="spellEnd"/>
      <w:r w:rsidR="00F930FF" w:rsidRPr="00D46D94">
        <w:t>}}{% endif %}</w:t>
      </w:r>
      <w:r w:rsidRPr="00D46D94">
        <w:t>.</w:t>
      </w:r>
      <w:bookmarkEnd w:id="8"/>
    </w:p>
    <w:p w14:paraId="05632832" w14:textId="18640ED3" w:rsidR="00AA76A3" w:rsidRPr="00AA76A3" w:rsidRDefault="00AA76A3" w:rsidP="00AA76A3">
      <w:pPr>
        <w:pStyle w:val="DeclarationCenteredHeading"/>
      </w:pPr>
      <w:r>
        <w:t>Declaration/Report Centered Heading</w:t>
      </w:r>
    </w:p>
    <w:p w14:paraId="7906B855" w14:textId="35512773" w:rsidR="00EE00FD" w:rsidRDefault="00EE00FD" w:rsidP="00EE00FD">
      <w:pPr>
        <w:pStyle w:val="NumberedText"/>
      </w:pPr>
      <w:r w:rsidRPr="00802064">
        <w:rPr>
          <w:highlight w:val="yellow"/>
        </w:rPr>
        <w:t>Xxxxx</w:t>
      </w:r>
      <w:r>
        <w:t>.</w:t>
      </w:r>
    </w:p>
    <w:p w14:paraId="442C0A24" w14:textId="20064676" w:rsidR="00EE00FD" w:rsidRPr="00CD1171" w:rsidRDefault="00EE00FD" w:rsidP="00CD1171">
      <w:pPr>
        <w:pStyle w:val="DeclarationSubheading"/>
        <w:rPr>
          <w:highlight w:val="yellow"/>
        </w:rPr>
      </w:pPr>
      <w:bookmarkStart w:id="9" w:name="_Hlk165906383"/>
      <w:r w:rsidRPr="00CD1171">
        <w:rPr>
          <w:highlight w:val="yellow"/>
        </w:rPr>
        <w:lastRenderedPageBreak/>
        <w:t>Declaration Subheading/Topic</w:t>
      </w:r>
    </w:p>
    <w:bookmarkEnd w:id="9"/>
    <w:p w14:paraId="619A7C8C" w14:textId="25523295" w:rsidR="00EE00FD" w:rsidRDefault="00EE00FD" w:rsidP="00EE00FD">
      <w:pPr>
        <w:pStyle w:val="NumberedText"/>
      </w:pPr>
      <w:r w:rsidRPr="00802064">
        <w:rPr>
          <w:highlight w:val="yellow"/>
        </w:rPr>
        <w:t>Xxxxx</w:t>
      </w:r>
      <w:r>
        <w:t>.</w:t>
      </w:r>
    </w:p>
    <w:p w14:paraId="5AF5F87E" w14:textId="30281189" w:rsidR="00795EE0" w:rsidRDefault="00795EE0" w:rsidP="00795EE0">
      <w:pPr>
        <w:pStyle w:val="BulletedList"/>
      </w:pPr>
      <w:bookmarkStart w:id="10" w:name="_Hlk166059728"/>
      <w:r>
        <w:t>Bulleted List Item 1</w:t>
      </w:r>
      <w:bookmarkEnd w:id="10"/>
    </w:p>
    <w:p w14:paraId="294AE260" w14:textId="378D0E7B" w:rsidR="00795EE0" w:rsidRDefault="00795EE0" w:rsidP="00795EE0">
      <w:pPr>
        <w:pStyle w:val="BulletedList"/>
        <w:numPr>
          <w:ilvl w:val="1"/>
          <w:numId w:val="16"/>
        </w:numPr>
      </w:pPr>
      <w:bookmarkStart w:id="11" w:name="_Hlk166059700"/>
      <w:r>
        <w:t>Bulleted List Subitem</w:t>
      </w:r>
      <w:bookmarkEnd w:id="11"/>
    </w:p>
    <w:p w14:paraId="38DB463B" w14:textId="39714C64" w:rsidR="00795EE0" w:rsidRDefault="00795EE0" w:rsidP="00795EE0">
      <w:pPr>
        <w:pStyle w:val="BulletedList"/>
        <w:numPr>
          <w:ilvl w:val="1"/>
          <w:numId w:val="16"/>
        </w:numPr>
      </w:pPr>
      <w:r w:rsidRPr="00795EE0">
        <w:t>Bulleted List Subitem</w:t>
      </w:r>
    </w:p>
    <w:p w14:paraId="0574F892" w14:textId="2E0CE22D" w:rsidR="00795EE0" w:rsidRDefault="00795EE0" w:rsidP="00795EE0">
      <w:pPr>
        <w:pStyle w:val="BulletedList"/>
      </w:pPr>
      <w:r w:rsidRPr="00795EE0">
        <w:t xml:space="preserve">Bulleted List Item </w:t>
      </w:r>
      <w:r>
        <w:t>2</w:t>
      </w:r>
    </w:p>
    <w:p w14:paraId="7796B3BB" w14:textId="5E03DDD9" w:rsidR="00EE00FD" w:rsidRPr="00EE00FD" w:rsidRDefault="00EE00FD" w:rsidP="00EE00FD">
      <w:pPr>
        <w:pStyle w:val="NumberedText"/>
      </w:pPr>
      <w:r w:rsidRPr="00802064">
        <w:rPr>
          <w:highlight w:val="yellow"/>
        </w:rPr>
        <w:t>Xxxxx</w:t>
      </w:r>
      <w:r>
        <w:t>.</w:t>
      </w:r>
    </w:p>
    <w:p w14:paraId="249D59E5" w14:textId="554C1295" w:rsidR="005E04F9" w:rsidRPr="00EC4DB2" w:rsidRDefault="005E04F9" w:rsidP="00D130A3">
      <w:r w:rsidRPr="00EC4DB2">
        <w:t>{%p endif %}</w:t>
      </w:r>
    </w:p>
    <w:p w14:paraId="215DFD59" w14:textId="7B76D137" w:rsidR="00CD6F11" w:rsidRPr="00EC4DB2" w:rsidRDefault="00CD6F11" w:rsidP="00D130A3">
      <w:r w:rsidRPr="00EC4DB2">
        <w:t xml:space="preserve">{%p if </w:t>
      </w:r>
      <w:proofErr w:type="spellStart"/>
      <w:r w:rsidR="00CF59B4">
        <w:t>doc.</w:t>
      </w:r>
      <w:r w:rsidRPr="00EC4DB2">
        <w:t>attach_exhibits</w:t>
      </w:r>
      <w:proofErr w:type="spellEnd"/>
      <w:r w:rsidRPr="00EC4DB2">
        <w:t xml:space="preserve"> %}</w:t>
      </w:r>
    </w:p>
    <w:p w14:paraId="26DEF379" w14:textId="55B722B5" w:rsidR="00CD6F11" w:rsidRPr="00EC4DB2" w:rsidRDefault="00CD6F11" w:rsidP="002615BF">
      <w:pPr>
        <w:pStyle w:val="Heading1"/>
      </w:pPr>
      <w:r w:rsidRPr="00EC4DB2">
        <w:t>Exhibits</w:t>
      </w:r>
    </w:p>
    <w:p w14:paraId="563C0365" w14:textId="77777777" w:rsidR="009C3390" w:rsidRPr="00EC4DB2" w:rsidRDefault="009C3390" w:rsidP="00C05806">
      <w:r w:rsidRPr="00EC4DB2">
        <w:t>{%p for item in exhibits %}</w:t>
      </w:r>
    </w:p>
    <w:p w14:paraId="575B2D61" w14:textId="0D057A65" w:rsidR="009C3390" w:rsidRPr="006135B8" w:rsidRDefault="009C3390" w:rsidP="006135B8">
      <w:pPr>
        <w:pStyle w:val="NumberedText"/>
      </w:pPr>
      <w:r w:rsidRPr="00795EE0">
        <w:t xml:space="preserve">Attached {% if </w:t>
      </w:r>
      <w:proofErr w:type="spellStart"/>
      <w:r w:rsidR="00F6379A" w:rsidRPr="00795EE0">
        <w:t>attached_or_separate_index</w:t>
      </w:r>
      <w:proofErr w:type="spellEnd"/>
      <w:r w:rsidRPr="00795EE0">
        <w:t xml:space="preserve"> == ‘</w:t>
      </w:r>
      <w:r w:rsidR="00F6379A" w:rsidRPr="00795EE0">
        <w:t>attached</w:t>
      </w:r>
      <w:r w:rsidRPr="00795EE0">
        <w:t>’ %}hereto</w:t>
      </w:r>
      <w:r w:rsidR="00030373" w:rsidRPr="00795EE0">
        <w:footnoteReference w:id="5"/>
      </w:r>
      <w:r w:rsidRPr="00795EE0">
        <w:t xml:space="preserve"> {% </w:t>
      </w:r>
      <w:r w:rsidR="00F6379A" w:rsidRPr="00795EE0">
        <w:t>else</w:t>
      </w:r>
      <w:r w:rsidRPr="00795EE0">
        <w:t xml:space="preserve"> %}</w:t>
      </w:r>
      <w:bookmarkStart w:id="12" w:name="_Hlk165467839"/>
      <w:r w:rsidRPr="00795EE0">
        <w:t>to the Index</w:t>
      </w:r>
      <w:r w:rsidR="00030373" w:rsidRPr="00795EE0">
        <w:footnoteReference w:id="6"/>
      </w:r>
      <w:r w:rsidRPr="00795EE0">
        <w:t xml:space="preserve"> </w:t>
      </w:r>
      <w:bookmarkEnd w:id="12"/>
      <w:r w:rsidRPr="00795EE0">
        <w:t xml:space="preserve">{% endif %}as </w:t>
      </w:r>
      <w:r w:rsidRPr="00795EE0">
        <w:rPr>
          <w:b/>
          <w:bCs/>
        </w:rPr>
        <w:t>Exhibit {{ alpha(</w:t>
      </w:r>
      <w:proofErr w:type="spellStart"/>
      <w:r w:rsidRPr="00795EE0">
        <w:rPr>
          <w:b/>
          <w:bCs/>
        </w:rPr>
        <w:t>item.documentation_reference</w:t>
      </w:r>
      <w:proofErr w:type="spellEnd"/>
      <w:r w:rsidRPr="00795EE0">
        <w:rPr>
          <w:b/>
          <w:bCs/>
        </w:rPr>
        <w:t>) }}</w:t>
      </w:r>
      <w:r w:rsidRPr="00795EE0">
        <w:t xml:space="preserve"> is a true and correct copy of</w:t>
      </w:r>
      <w:r w:rsidRPr="006135B8">
        <w:t xml:space="preserve"> {{</w:t>
      </w:r>
      <w:proofErr w:type="spellStart"/>
      <w:r w:rsidRPr="006135B8">
        <w:t>item.full_desc</w:t>
      </w:r>
      <w:proofErr w:type="spellEnd"/>
      <w:r w:rsidRPr="006135B8">
        <w:t>}}</w:t>
      </w:r>
    </w:p>
    <w:p w14:paraId="5FE8CD76" w14:textId="77777777" w:rsidR="009C3390" w:rsidRPr="00EC4DB2" w:rsidRDefault="009C3390" w:rsidP="00D130A3">
      <w:r w:rsidRPr="00EC4DB2">
        <w:t xml:space="preserve">{%p </w:t>
      </w:r>
      <w:proofErr w:type="spellStart"/>
      <w:r w:rsidRPr="00EC4DB2">
        <w:t>endfor</w:t>
      </w:r>
      <w:proofErr w:type="spellEnd"/>
      <w:r w:rsidRPr="00EC4DB2">
        <w:t xml:space="preserve"> %}</w:t>
      </w:r>
    </w:p>
    <w:p w14:paraId="3899F37F" w14:textId="77777777" w:rsidR="009C3390" w:rsidRPr="00EC4DB2" w:rsidRDefault="009C3390" w:rsidP="00D130A3">
      <w:r w:rsidRPr="00EC4DB2">
        <w:t>{%p endif %}</w:t>
      </w:r>
    </w:p>
    <w:p w14:paraId="59BADD07" w14:textId="17DDF202" w:rsidR="00A94898" w:rsidRPr="00EC4DB2" w:rsidRDefault="006A47A5" w:rsidP="00D130A3">
      <w:r w:rsidRPr="00EC4DB2">
        <w:t xml:space="preserve">{%p if </w:t>
      </w:r>
      <w:proofErr w:type="spellStart"/>
      <w:r w:rsidRPr="00EC4DB2">
        <w:t>doc.type</w:t>
      </w:r>
      <w:proofErr w:type="spellEnd"/>
      <w:r w:rsidRPr="00EC4DB2">
        <w:t xml:space="preserve"> == “Memorandum of Points &amp; Authorities” %}</w:t>
      </w:r>
    </w:p>
    <w:p w14:paraId="70BE3E71" w14:textId="4D3F9447" w:rsidR="00A94898" w:rsidRPr="00EC4DB2" w:rsidRDefault="00A94898" w:rsidP="002615BF">
      <w:pPr>
        <w:pStyle w:val="Heading1"/>
      </w:pPr>
      <w:bookmarkStart w:id="13" w:name="_Toc18869261"/>
      <w:r w:rsidRPr="00EC4DB2">
        <w:t>Introduction</w:t>
      </w:r>
      <w:bookmarkEnd w:id="13"/>
    </w:p>
    <w:p w14:paraId="5EC68B9B" w14:textId="77777777" w:rsidR="000318AE" w:rsidRDefault="000318AE" w:rsidP="00FB35D2">
      <w:pPr>
        <w:pStyle w:val="PleadingBodyText"/>
      </w:pPr>
      <w:r>
        <w:rPr>
          <w:highlight w:val="yellow"/>
        </w:rPr>
        <w:t xml:space="preserve">{% if </w:t>
      </w:r>
      <w:proofErr w:type="spellStart"/>
      <w:r w:rsidRPr="000318AE">
        <w:t>doc.memo_include_gist</w:t>
      </w:r>
      <w:proofErr w:type="spellEnd"/>
      <w:r>
        <w:t xml:space="preserve"> %}{{</w:t>
      </w:r>
      <w:proofErr w:type="spellStart"/>
      <w:r w:rsidRPr="000318AE">
        <w:t>case.gist_string</w:t>
      </w:r>
      <w:proofErr w:type="spellEnd"/>
      <w:r>
        <w:t>}}</w:t>
      </w:r>
    </w:p>
    <w:p w14:paraId="4D6E5A47" w14:textId="36B87E00" w:rsidR="00A94898" w:rsidRPr="00EC4DB2" w:rsidRDefault="000318AE" w:rsidP="00FB35D2">
      <w:pPr>
        <w:pStyle w:val="PleadingBodyText"/>
      </w:pPr>
      <w:r>
        <w:t>{% endif %}</w:t>
      </w:r>
      <w:r w:rsidR="00A94898" w:rsidRPr="00EC4DB2">
        <w:rPr>
          <w:highlight w:val="yellow"/>
        </w:rPr>
        <w:t>xxxxx</w:t>
      </w:r>
      <w:r w:rsidR="00A94898" w:rsidRPr="00EC4DB2">
        <w:t>.</w:t>
      </w:r>
    </w:p>
    <w:p w14:paraId="4F2A4CDC" w14:textId="0E52BB4C" w:rsidR="00A94898" w:rsidRPr="00EC4DB2" w:rsidRDefault="00A94898" w:rsidP="006135B8">
      <w:pPr>
        <w:pStyle w:val="PleadingBodyText"/>
      </w:pPr>
      <w:r w:rsidRPr="00EC4DB2">
        <w:t xml:space="preserve">The evidence, the law, and the salutary public policy in favor of </w:t>
      </w:r>
      <w:r w:rsidRPr="00EC4DB2">
        <w:rPr>
          <w:highlight w:val="yellow"/>
        </w:rPr>
        <w:t>xxxxx</w:t>
      </w:r>
      <w:r w:rsidRPr="00EC4DB2">
        <w:t xml:space="preserve"> furnish good and ample cause for the Court to grant the </w:t>
      </w:r>
      <w:r w:rsidRPr="00EC4DB2">
        <w:rPr>
          <w:highlight w:val="yellow"/>
        </w:rPr>
        <w:t>xxxxx</w:t>
      </w:r>
      <w:r w:rsidRPr="00EC4DB2">
        <w:t xml:space="preserve"> and </w:t>
      </w:r>
      <w:r w:rsidR="00B02DE8" w:rsidRPr="00EC4DB2">
        <w:rPr>
          <w:highlight w:val="yellow"/>
        </w:rPr>
        <w:t>xxxxx</w:t>
      </w:r>
      <w:r w:rsidRPr="00EC4DB2">
        <w:t>.</w:t>
      </w:r>
    </w:p>
    <w:p w14:paraId="24D36A04" w14:textId="113BDFC6" w:rsidR="00A94898" w:rsidRPr="00EC4DB2" w:rsidRDefault="00A94898" w:rsidP="002615BF">
      <w:pPr>
        <w:pStyle w:val="Heading1"/>
      </w:pPr>
      <w:bookmarkStart w:id="14" w:name="_Toc18869262"/>
      <w:r w:rsidRPr="00EC4DB2">
        <w:t>Statement of Facts &amp; Procedural History</w:t>
      </w:r>
      <w:bookmarkEnd w:id="14"/>
    </w:p>
    <w:p w14:paraId="5D96E9FA" w14:textId="77777777" w:rsidR="00A94898" w:rsidRPr="00EE00FD" w:rsidRDefault="00A94898" w:rsidP="00795EE0">
      <w:pPr>
        <w:pStyle w:val="NumberedText"/>
        <w:rPr>
          <w:highlight w:val="yellow"/>
        </w:rPr>
      </w:pPr>
      <w:r w:rsidRPr="00EE00FD">
        <w:rPr>
          <w:highlight w:val="yellow"/>
        </w:rPr>
        <w:t>xxxxx.</w:t>
      </w:r>
    </w:p>
    <w:p w14:paraId="019B0373" w14:textId="74514F61" w:rsidR="00A94898" w:rsidRPr="00EC4DB2" w:rsidRDefault="00A94898" w:rsidP="00795EE0">
      <w:pPr>
        <w:pStyle w:val="NumberedText"/>
      </w:pPr>
      <w:r w:rsidRPr="00EC4DB2">
        <w:rPr>
          <w:highlight w:val="yellow"/>
        </w:rPr>
        <w:t>xxxxx</w:t>
      </w:r>
      <w:r w:rsidRPr="00EC4DB2">
        <w:t>. (</w:t>
      </w:r>
      <w:r w:rsidRPr="00EC4DB2">
        <w:rPr>
          <w:highlight w:val="yellow"/>
        </w:rPr>
        <w:t>xxxxx</w:t>
      </w:r>
      <w:r w:rsidRPr="00EC4DB2">
        <w:t>.)</w:t>
      </w:r>
    </w:p>
    <w:p w14:paraId="32E00E46" w14:textId="08492BB1" w:rsidR="00A94898" w:rsidRPr="00EC4DB2" w:rsidRDefault="00A94898" w:rsidP="00795EE0">
      <w:pPr>
        <w:pStyle w:val="NumberedText"/>
      </w:pPr>
      <w:r w:rsidRPr="00EC4DB2">
        <w:rPr>
          <w:highlight w:val="yellow"/>
        </w:rPr>
        <w:t>xxxxx</w:t>
      </w:r>
      <w:r w:rsidRPr="00EC4DB2">
        <w:t>. (</w:t>
      </w:r>
      <w:r w:rsidRPr="00EC4DB2">
        <w:rPr>
          <w:highlight w:val="yellow"/>
        </w:rPr>
        <w:t>xxxxx</w:t>
      </w:r>
      <w:r w:rsidRPr="00EC4DB2">
        <w:t>.)</w:t>
      </w:r>
    </w:p>
    <w:p w14:paraId="58904F72" w14:textId="3FC4F0C9" w:rsidR="00A94898" w:rsidRPr="00EC4DB2" w:rsidRDefault="00A94898" w:rsidP="00795EE0">
      <w:pPr>
        <w:pStyle w:val="NumberedText"/>
      </w:pPr>
      <w:r w:rsidRPr="00EC4DB2">
        <w:rPr>
          <w:highlight w:val="yellow"/>
        </w:rPr>
        <w:t>xxxxx</w:t>
      </w:r>
      <w:r w:rsidRPr="00EC4DB2">
        <w:t>. (</w:t>
      </w:r>
      <w:r w:rsidRPr="00CD1171">
        <w:rPr>
          <w:b/>
          <w:bCs/>
        </w:rPr>
        <w:t xml:space="preserve">Ex. </w:t>
      </w:r>
      <w:r w:rsidRPr="00CD1171">
        <w:rPr>
          <w:b/>
          <w:bCs/>
          <w:highlight w:val="yellow"/>
        </w:rPr>
        <w:t>xxxxx</w:t>
      </w:r>
      <w:r w:rsidRPr="00EC4DB2">
        <w:t>.</w:t>
      </w:r>
      <w:r w:rsidRPr="00EC4DB2">
        <w:rPr>
          <w:rStyle w:val="FootnoteReference"/>
          <w:rFonts w:cs="Times New Roman"/>
        </w:rPr>
        <w:footnoteReference w:id="7"/>
      </w:r>
      <w:r w:rsidRPr="00EC4DB2">
        <w:t>)</w:t>
      </w:r>
    </w:p>
    <w:p w14:paraId="3344C0B6" w14:textId="2DD5CDAE" w:rsidR="00A94898" w:rsidRPr="00B05A5E" w:rsidRDefault="00A94898" w:rsidP="00795EE0">
      <w:pPr>
        <w:pStyle w:val="NumberedText"/>
      </w:pPr>
      <w:r w:rsidRPr="00B05A5E">
        <w:rPr>
          <w:highlight w:val="yellow"/>
        </w:rPr>
        <w:lastRenderedPageBreak/>
        <w:t>xxxxx</w:t>
      </w:r>
      <w:r w:rsidRPr="00B05A5E">
        <w:t xml:space="preserve">. (Decl. of xxxxx, ¶ </w:t>
      </w:r>
      <w:r w:rsidRPr="00B05A5E">
        <w:rPr>
          <w:highlight w:val="yellow"/>
        </w:rPr>
        <w:t>xxxxx</w:t>
      </w:r>
      <w:r w:rsidRPr="00B05A5E">
        <w:t xml:space="preserve">; Ex. </w:t>
      </w:r>
      <w:r w:rsidRPr="00B05A5E">
        <w:rPr>
          <w:highlight w:val="yellow"/>
        </w:rPr>
        <w:t>xxxxx</w:t>
      </w:r>
      <w:r w:rsidRPr="00B05A5E">
        <w:t>.)</w:t>
      </w:r>
    </w:p>
    <w:p w14:paraId="6FA1E4AD" w14:textId="72D88F14" w:rsidR="00A94898" w:rsidRPr="00B05A5E" w:rsidRDefault="00A94898" w:rsidP="00795EE0">
      <w:pPr>
        <w:pStyle w:val="NumberedText"/>
      </w:pPr>
      <w:r w:rsidRPr="00B05A5E">
        <w:rPr>
          <w:highlight w:val="yellow"/>
        </w:rPr>
        <w:t>xxxxx</w:t>
      </w:r>
      <w:r w:rsidRPr="00B05A5E">
        <w:t xml:space="preserve">. (Decl. of xxxxx, ¶ </w:t>
      </w:r>
      <w:r w:rsidRPr="00B05A5E">
        <w:rPr>
          <w:highlight w:val="yellow"/>
        </w:rPr>
        <w:t>xxxxx</w:t>
      </w:r>
      <w:r w:rsidRPr="00B05A5E">
        <w:t xml:space="preserve">; </w:t>
      </w:r>
      <w:r w:rsidRPr="00B05A5E">
        <w:rPr>
          <w:b/>
          <w:bCs/>
        </w:rPr>
        <w:t xml:space="preserve">Ex. </w:t>
      </w:r>
      <w:r w:rsidRPr="00B05A5E">
        <w:rPr>
          <w:b/>
          <w:bCs/>
          <w:highlight w:val="yellow"/>
        </w:rPr>
        <w:t>xxxxx</w:t>
      </w:r>
      <w:r w:rsidRPr="00B05A5E">
        <w:t>.)</w:t>
      </w:r>
    </w:p>
    <w:p w14:paraId="30CEA388" w14:textId="3701541E" w:rsidR="00A94898" w:rsidRPr="00B05A5E" w:rsidRDefault="00A94898" w:rsidP="00795EE0">
      <w:pPr>
        <w:pStyle w:val="NumberedText"/>
      </w:pPr>
      <w:r w:rsidRPr="00B05A5E">
        <w:rPr>
          <w:highlight w:val="yellow"/>
        </w:rPr>
        <w:t>xxxxx</w:t>
      </w:r>
      <w:r w:rsidRPr="00B05A5E">
        <w:t xml:space="preserve">. (RJN </w:t>
      </w:r>
      <w:r w:rsidRPr="00B05A5E">
        <w:rPr>
          <w:highlight w:val="yellow"/>
        </w:rPr>
        <w:t>xxxxx</w:t>
      </w:r>
      <w:r w:rsidRPr="00B05A5E">
        <w:t>.)</w:t>
      </w:r>
    </w:p>
    <w:p w14:paraId="0264546E" w14:textId="77777777" w:rsidR="00A94898" w:rsidRPr="00B05A5E" w:rsidRDefault="00A94898" w:rsidP="00795EE0">
      <w:pPr>
        <w:pStyle w:val="NumberedText"/>
      </w:pPr>
      <w:r w:rsidRPr="00B05A5E">
        <w:rPr>
          <w:highlight w:val="yellow"/>
        </w:rPr>
        <w:t>xxxxx</w:t>
      </w:r>
      <w:r w:rsidRPr="00B05A5E">
        <w:t xml:space="preserve">. (RJN </w:t>
      </w:r>
      <w:r w:rsidRPr="00B05A5E">
        <w:rPr>
          <w:highlight w:val="yellow"/>
        </w:rPr>
        <w:t>xxxxx</w:t>
      </w:r>
      <w:r w:rsidRPr="00B05A5E">
        <w:t>.)</w:t>
      </w:r>
    </w:p>
    <w:p w14:paraId="5E07A007" w14:textId="4904C3C9" w:rsidR="00A94898" w:rsidRPr="00B05A5E" w:rsidRDefault="00A94898" w:rsidP="00795EE0">
      <w:pPr>
        <w:pStyle w:val="NumberedText"/>
      </w:pPr>
      <w:r w:rsidRPr="00B05A5E">
        <w:rPr>
          <w:highlight w:val="yellow"/>
        </w:rPr>
        <w:t>xxxxx</w:t>
      </w:r>
      <w:r w:rsidRPr="00B05A5E">
        <w:t>.</w:t>
      </w:r>
    </w:p>
    <w:p w14:paraId="659322DB" w14:textId="27D03E5D" w:rsidR="00A94898" w:rsidRPr="00EC4DB2" w:rsidRDefault="00A94898" w:rsidP="002615BF">
      <w:pPr>
        <w:pStyle w:val="Heading1"/>
      </w:pPr>
      <w:bookmarkStart w:id="15" w:name="_Toc18869263"/>
      <w:r w:rsidRPr="00EC4DB2">
        <w:t>Argument</w:t>
      </w:r>
      <w:bookmarkEnd w:id="15"/>
    </w:p>
    <w:p w14:paraId="21F977CA" w14:textId="7D72E079" w:rsidR="00177B17" w:rsidRDefault="00A94898" w:rsidP="00B05A5E">
      <w:pPr>
        <w:pStyle w:val="PleadingBodyText"/>
      </w:pPr>
      <w:r w:rsidRPr="00EC4DB2">
        <w:rPr>
          <w:highlight w:val="yellow"/>
        </w:rPr>
        <w:t>xxxxx</w:t>
      </w:r>
      <w:r w:rsidRPr="00EC4DB2">
        <w:t>.</w:t>
      </w:r>
    </w:p>
    <w:p w14:paraId="44B732E8" w14:textId="77777777" w:rsidR="00177B17" w:rsidRDefault="00177B17" w:rsidP="00B05A5E">
      <w:pPr>
        <w:pStyle w:val="PleadingBodyText"/>
      </w:pPr>
      <w:r w:rsidRPr="00177B17">
        <w:rPr>
          <w:highlight w:val="yellow"/>
        </w:rPr>
        <w:t>xxxxx</w:t>
      </w:r>
      <w:r>
        <w:t xml:space="preserve">. </w:t>
      </w:r>
      <w:r w:rsidR="00A94898" w:rsidRPr="00EC4DB2">
        <w:t xml:space="preserve">(§ </w:t>
      </w:r>
      <w:r w:rsidR="00A94898" w:rsidRPr="00EC4DB2">
        <w:rPr>
          <w:highlight w:val="yellow"/>
        </w:rPr>
        <w:t>xxxxx</w:t>
      </w:r>
      <w:r w:rsidR="00A94898" w:rsidRPr="00EC4DB2">
        <w:t xml:space="preserve">; see also </w:t>
      </w:r>
      <w:r w:rsidRPr="00177B17">
        <w:t>Weil &amp; Brown et al., Cal. Prac. Guide: Civ. Pro. Before Trial (The Rutter Group 202</w:t>
      </w:r>
      <w:r>
        <w:t>3</w:t>
      </w:r>
      <w:r w:rsidRPr="00177B17">
        <w:t xml:space="preserve">) ¶ </w:t>
      </w:r>
      <w:r w:rsidRPr="00FB35D2">
        <w:rPr>
          <w:highlight w:val="yellow"/>
        </w:rPr>
        <w:t>X</w:t>
      </w:r>
      <w:r>
        <w:t>:</w:t>
      </w:r>
      <w:r w:rsidRPr="00FB35D2">
        <w:rPr>
          <w:highlight w:val="yellow"/>
        </w:rPr>
        <w:t>XXXX</w:t>
      </w:r>
      <w:r w:rsidR="00A94898" w:rsidRPr="00EC4DB2">
        <w:t>.)</w:t>
      </w:r>
    </w:p>
    <w:p w14:paraId="58AD1522" w14:textId="166BE830" w:rsidR="00A94898" w:rsidRPr="00EC4DB2" w:rsidRDefault="00A94898" w:rsidP="00B05A5E">
      <w:pPr>
        <w:pStyle w:val="PleadingBodyText"/>
      </w:pPr>
      <w:r w:rsidRPr="00EC4DB2">
        <w:rPr>
          <w:highlight w:val="yellow"/>
        </w:rPr>
        <w:t>xxxxx</w:t>
      </w:r>
      <w:r w:rsidRPr="00EC4DB2">
        <w:t>.</w:t>
      </w:r>
    </w:p>
    <w:p w14:paraId="731754A9" w14:textId="7B893F96" w:rsidR="0045186A" w:rsidRPr="00EC4DB2" w:rsidRDefault="0045186A" w:rsidP="0045186A">
      <w:r w:rsidRPr="00EC4DB2">
        <w:t xml:space="preserve">{%p for heading in </w:t>
      </w:r>
      <w:r w:rsidR="000318AE">
        <w:t>doc.</w:t>
      </w:r>
      <w:r w:rsidRPr="00EC4DB2">
        <w:t>memo_headings_lvl_</w:t>
      </w:r>
      <w:proofErr w:type="gramStart"/>
      <w:r w:rsidRPr="00EC4DB2">
        <w:t>1</w:t>
      </w:r>
      <w:proofErr w:type="gramEnd"/>
      <w:r w:rsidRPr="00EC4DB2">
        <w:t xml:space="preserve"> %}</w:t>
      </w:r>
    </w:p>
    <w:p w14:paraId="79F90FDE" w14:textId="20C26ABB" w:rsidR="005576C8" w:rsidRPr="002615BF" w:rsidRDefault="0045186A" w:rsidP="002615BF">
      <w:pPr>
        <w:pStyle w:val="Heading2"/>
      </w:pPr>
      <w:r w:rsidRPr="002615BF">
        <w:t>{{heading}}</w:t>
      </w:r>
    </w:p>
    <w:p w14:paraId="3F48DD51" w14:textId="695F3148" w:rsidR="00567985" w:rsidRDefault="0045186A" w:rsidP="00567985">
      <w:pPr>
        <w:pStyle w:val="PleadingBodyText"/>
      </w:pPr>
      <w:r w:rsidRPr="00EC4DB2">
        <w:rPr>
          <w:highlight w:val="yellow"/>
        </w:rPr>
        <w:t>xxxxxxxxxxxxxxxxxxxxxxxxxxxxxxxxxxxxxxxxxxxxxxxxxxxxxxxxxxxxxxxxxxxxxxxxxxxxxxxxxxxxxxxxxxxxxxxxxxxxxxxxxxxxxxxxxxxxxxxxxxxxxxxxxxxxxxxxxxxxxxxx</w:t>
      </w:r>
      <w:r w:rsidRPr="00EC4DB2">
        <w:t>.</w:t>
      </w:r>
    </w:p>
    <w:p w14:paraId="63C779B5" w14:textId="5B031548" w:rsidR="00567985" w:rsidRPr="00567985" w:rsidRDefault="00567985" w:rsidP="00567985">
      <w:pPr>
        <w:pStyle w:val="PleadingBodyText"/>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w:t>
      </w:r>
    </w:p>
    <w:p w14:paraId="5A5B110B" w14:textId="7B30FDA1" w:rsidR="00567985" w:rsidRDefault="00567985" w:rsidP="00CA211F">
      <w:pPr>
        <w:pStyle w:val="QuoteParagraph"/>
      </w:pPr>
      <w: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w:t>
      </w:r>
    </w:p>
    <w:p w14:paraId="37C80267" w14:textId="66D0EDEE" w:rsidR="00567985" w:rsidRPr="00567985" w:rsidRDefault="00CA211F" w:rsidP="00CA211F">
      <w:pPr>
        <w:pStyle w:val="QuoteCitation"/>
      </w:pPr>
      <w:bookmarkStart w:id="16" w:name="_Hlk166072847"/>
      <w:r>
        <w:t>(</w:t>
      </w:r>
      <w:r w:rsidRPr="00567985">
        <w:rPr>
          <w:i/>
          <w:iCs/>
        </w:rPr>
        <w:t>Smith v. Jones</w:t>
      </w:r>
      <w:r>
        <w:t xml:space="preserve"> (1997) 34 Cal.App.3d 157, 159.)</w:t>
      </w:r>
      <w:bookmarkEnd w:id="16"/>
    </w:p>
    <w:p w14:paraId="0D759232" w14:textId="0E08ABBA" w:rsidR="00567985" w:rsidRDefault="00567985" w:rsidP="00567985">
      <w:pPr>
        <w:pStyle w:val="PleadingBodyText"/>
        <w:rPr>
          <w:noProof/>
        </w:rPr>
      </w:pPr>
      <w:r>
        <w:rPr>
          <w:noProof/>
        </w:rPr>
        <w:t>Aenean nec lorem. In porttitor. Donec laoreet nonummy augue.</w:t>
      </w:r>
      <w:r w:rsidR="0050555E">
        <w:rPr>
          <w:noProof/>
        </w:rPr>
        <w:t xml:space="preserve"> </w:t>
      </w:r>
      <w:r w:rsidRPr="00567985">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w:t>
      </w:r>
      <w:r>
        <w:rPr>
          <w:noProof/>
        </w:rPr>
        <w:t xml:space="preserve"> Suspendisse dui </w:t>
      </w:r>
      <w:r>
        <w:rPr>
          <w:noProof/>
        </w:rPr>
        <w:lastRenderedPageBreak/>
        <w:t>purus, scelerisque at, vulputate vitae, pretium mattis, nunc. Mauris eget neque at sem venenatis eleifend. Ut nonummy.</w:t>
      </w:r>
    </w:p>
    <w:p w14:paraId="5C6DED29" w14:textId="7D4F65F1" w:rsidR="005576C8" w:rsidRPr="002615BF" w:rsidRDefault="005576C8" w:rsidP="002615BF">
      <w:pPr>
        <w:pStyle w:val="Heading3"/>
      </w:pPr>
      <w:proofErr w:type="spellStart"/>
      <w:r w:rsidRPr="002615BF">
        <w:t>xxxxxxxxxxxxxxxx</w:t>
      </w:r>
      <w:proofErr w:type="spellEnd"/>
    </w:p>
    <w:p w14:paraId="19831134" w14:textId="69D2601F" w:rsidR="00004DFC" w:rsidRPr="00EC4DB2" w:rsidRDefault="00004DFC" w:rsidP="00B05A5E">
      <w:pPr>
        <w:pStyle w:val="PleadingBodyText"/>
      </w:pPr>
      <w:proofErr w:type="spellStart"/>
      <w:r w:rsidRPr="00EC4DB2">
        <w:t>xxxxxxxxxxxxxxxxxxxxxxxxxxxxxxxxxxxxxxxxxx</w:t>
      </w:r>
      <w:proofErr w:type="spellEnd"/>
    </w:p>
    <w:p w14:paraId="1546E116" w14:textId="1DC7406B" w:rsidR="00775ABF" w:rsidRPr="00EC4DB2" w:rsidRDefault="00775ABF" w:rsidP="00B05A5E">
      <w:pPr>
        <w:pStyle w:val="PleadingBodyText"/>
      </w:pPr>
      <w:r w:rsidRPr="00EC4DB2">
        <w:t xml:space="preserve">The table below </w:t>
      </w:r>
      <w:r w:rsidRPr="00EC4DB2">
        <w:rPr>
          <w:highlight w:val="yellow"/>
        </w:rPr>
        <w:t>xxxxx</w:t>
      </w:r>
      <w:r w:rsidRPr="00EC4DB2">
        <w:t>:</w:t>
      </w:r>
    </w:p>
    <w:p w14:paraId="2B9036BD" w14:textId="03E6D4A3" w:rsidR="00004DFC" w:rsidRPr="00EC4DB2" w:rsidRDefault="00004DFC" w:rsidP="00B05A5E">
      <w:pPr>
        <w:pStyle w:val="PleadingBodyText"/>
      </w:pPr>
      <w:proofErr w:type="spellStart"/>
      <w:r w:rsidRPr="00EC4DB2">
        <w:t>xxxxxxxxxxxxxxxxxxxxxxxxxxxxxxxxxxxxxxxxxx</w:t>
      </w:r>
      <w:proofErr w:type="spellEnd"/>
    </w:p>
    <w:p w14:paraId="34BABCB3" w14:textId="641DF8D5" w:rsidR="005576C8" w:rsidRPr="00EC4DB2" w:rsidRDefault="005576C8" w:rsidP="002615BF">
      <w:pPr>
        <w:pStyle w:val="Heading4"/>
      </w:pPr>
      <w:proofErr w:type="spellStart"/>
      <w:r w:rsidRPr="00EC4DB2">
        <w:t>xxxxxxxxxxxxxxxxxx</w:t>
      </w:r>
      <w:proofErr w:type="spellEnd"/>
    </w:p>
    <w:p w14:paraId="31909129" w14:textId="77777777" w:rsidR="005576C8" w:rsidRPr="00EC4DB2" w:rsidRDefault="005576C8" w:rsidP="00B05A5E">
      <w:pPr>
        <w:pStyle w:val="PleadingBodyText"/>
      </w:pPr>
      <w:proofErr w:type="spellStart"/>
      <w:r w:rsidRPr="00EC4DB2">
        <w:t>Fusce</w:t>
      </w:r>
      <w:proofErr w:type="spellEnd"/>
      <w:r w:rsidRPr="00EC4DB2">
        <w:t xml:space="preserve"> est. </w:t>
      </w:r>
      <w:proofErr w:type="spellStart"/>
      <w:r w:rsidRPr="00EC4DB2">
        <w:t>Vivamus</w:t>
      </w:r>
      <w:proofErr w:type="spellEnd"/>
      <w:r w:rsidRPr="00EC4DB2">
        <w:t xml:space="preserve"> a </w:t>
      </w:r>
      <w:proofErr w:type="spellStart"/>
      <w:r w:rsidRPr="00EC4DB2">
        <w:t>tellus</w:t>
      </w:r>
      <w:proofErr w:type="spellEnd"/>
      <w:r w:rsidRPr="00EC4DB2">
        <w:t xml:space="preserve">. </w:t>
      </w:r>
      <w:proofErr w:type="spellStart"/>
      <w:r w:rsidRPr="00EC4DB2">
        <w:t>Pellentesque</w:t>
      </w:r>
      <w:proofErr w:type="spellEnd"/>
      <w:r w:rsidRPr="00EC4DB2">
        <w:t xml:space="preserve"> habitant </w:t>
      </w:r>
      <w:proofErr w:type="spellStart"/>
      <w:r w:rsidRPr="00EC4DB2">
        <w:t>morbi</w:t>
      </w:r>
      <w:proofErr w:type="spellEnd"/>
      <w:r w:rsidRPr="00EC4DB2">
        <w:t xml:space="preserve"> </w:t>
      </w:r>
      <w:proofErr w:type="spellStart"/>
      <w:r w:rsidRPr="00EC4DB2">
        <w:t>tristique</w:t>
      </w:r>
      <w:proofErr w:type="spellEnd"/>
      <w:r w:rsidRPr="00EC4DB2">
        <w:t xml:space="preserve"> </w:t>
      </w:r>
      <w:proofErr w:type="spellStart"/>
      <w:r w:rsidRPr="00EC4DB2">
        <w:t>senectus</w:t>
      </w:r>
      <w:proofErr w:type="spellEnd"/>
      <w:r w:rsidRPr="00EC4DB2">
        <w:t xml:space="preserve"> et </w:t>
      </w:r>
      <w:proofErr w:type="spellStart"/>
      <w:r w:rsidRPr="00EC4DB2">
        <w:t>netus</w:t>
      </w:r>
      <w:proofErr w:type="spellEnd"/>
      <w:r w:rsidRPr="00EC4DB2">
        <w:t xml:space="preserve"> et </w:t>
      </w:r>
      <w:proofErr w:type="spellStart"/>
      <w:r w:rsidRPr="00EC4DB2">
        <w:t>malesuada</w:t>
      </w:r>
      <w:proofErr w:type="spellEnd"/>
      <w:r w:rsidRPr="00EC4DB2">
        <w:t xml:space="preserve"> fames ac </w:t>
      </w:r>
      <w:proofErr w:type="spellStart"/>
      <w:r w:rsidRPr="00EC4DB2">
        <w:t>turpis</w:t>
      </w:r>
      <w:proofErr w:type="spellEnd"/>
      <w:r w:rsidRPr="00EC4DB2">
        <w:t xml:space="preserve"> </w:t>
      </w:r>
      <w:proofErr w:type="spellStart"/>
      <w:r w:rsidRPr="00EC4DB2">
        <w:t>egestas</w:t>
      </w:r>
      <w:proofErr w:type="spellEnd"/>
      <w:r w:rsidRPr="00EC4DB2">
        <w:t xml:space="preserve">. Proin pharetra </w:t>
      </w:r>
      <w:proofErr w:type="spellStart"/>
      <w:r w:rsidRPr="00EC4DB2">
        <w:t>nonummy</w:t>
      </w:r>
      <w:proofErr w:type="spellEnd"/>
      <w:r w:rsidRPr="00EC4DB2">
        <w:t xml:space="preserve"> </w:t>
      </w:r>
      <w:proofErr w:type="spellStart"/>
      <w:r w:rsidRPr="00EC4DB2">
        <w:t>pede</w:t>
      </w:r>
      <w:proofErr w:type="spellEnd"/>
      <w:r w:rsidRPr="00EC4DB2">
        <w:t>.</w:t>
      </w:r>
    </w:p>
    <w:p w14:paraId="0E807813" w14:textId="175BB789" w:rsidR="005576C8" w:rsidRPr="00EC4DB2" w:rsidRDefault="005576C8" w:rsidP="002615BF">
      <w:pPr>
        <w:pStyle w:val="Heading5"/>
      </w:pPr>
      <w:proofErr w:type="spellStart"/>
      <w:r w:rsidRPr="00EC4DB2">
        <w:t>xxxxxxxxxxxxxxxxxxx</w:t>
      </w:r>
      <w:proofErr w:type="spellEnd"/>
    </w:p>
    <w:p w14:paraId="2D86F500" w14:textId="7B1BF031" w:rsidR="00B02DE8" w:rsidRPr="00EC4DB2" w:rsidRDefault="00A94898" w:rsidP="00B05A5E">
      <w:pPr>
        <w:pStyle w:val="PleadingBodyText"/>
      </w:pPr>
      <w:r w:rsidRPr="00EC4DB2">
        <w:t xml:space="preserve">Lorem ipsum dolor sit </w:t>
      </w:r>
      <w:proofErr w:type="spellStart"/>
      <w:r w:rsidRPr="00EC4DB2">
        <w:t>amet</w:t>
      </w:r>
      <w:proofErr w:type="spellEnd"/>
      <w:r w:rsidRPr="00EC4DB2">
        <w:t xml:space="preserve">, </w:t>
      </w:r>
      <w:proofErr w:type="spellStart"/>
      <w:r w:rsidRPr="00EC4DB2">
        <w:t>consectetuer</w:t>
      </w:r>
      <w:proofErr w:type="spellEnd"/>
      <w:r w:rsidRPr="00EC4DB2">
        <w:t xml:space="preserve"> </w:t>
      </w:r>
      <w:proofErr w:type="spellStart"/>
      <w:r w:rsidRPr="00EC4DB2">
        <w:t>adipiscing</w:t>
      </w:r>
      <w:proofErr w:type="spellEnd"/>
      <w:r w:rsidRPr="00EC4DB2">
        <w:t xml:space="preserve"> </w:t>
      </w:r>
      <w:proofErr w:type="spellStart"/>
      <w:r w:rsidRPr="00EC4DB2">
        <w:t>elit</w:t>
      </w:r>
      <w:proofErr w:type="spellEnd"/>
      <w:r w:rsidRPr="00EC4DB2">
        <w:t xml:space="preserve">. Maecenas </w:t>
      </w:r>
      <w:proofErr w:type="spellStart"/>
      <w:r w:rsidRPr="00EC4DB2">
        <w:t>porttitor</w:t>
      </w:r>
      <w:proofErr w:type="spellEnd"/>
      <w:r w:rsidRPr="00EC4DB2">
        <w:t xml:space="preserve"> </w:t>
      </w:r>
      <w:proofErr w:type="spellStart"/>
      <w:r w:rsidRPr="00EC4DB2">
        <w:t>congue</w:t>
      </w:r>
      <w:proofErr w:type="spellEnd"/>
      <w:r w:rsidRPr="00EC4DB2">
        <w:t xml:space="preserve"> </w:t>
      </w:r>
      <w:proofErr w:type="spellStart"/>
      <w:r w:rsidRPr="00EC4DB2">
        <w:t>massa</w:t>
      </w:r>
      <w:proofErr w:type="spellEnd"/>
      <w:r w:rsidRPr="00EC4DB2">
        <w:t xml:space="preserve">. </w:t>
      </w:r>
      <w:proofErr w:type="spellStart"/>
      <w:r w:rsidRPr="00EC4DB2">
        <w:t>Fusce</w:t>
      </w:r>
      <w:proofErr w:type="spellEnd"/>
      <w:r w:rsidRPr="00EC4DB2">
        <w:t xml:space="preserve"> </w:t>
      </w:r>
      <w:proofErr w:type="spellStart"/>
      <w:r w:rsidRPr="00EC4DB2">
        <w:t>posuere</w:t>
      </w:r>
      <w:proofErr w:type="spellEnd"/>
      <w:r w:rsidRPr="00EC4DB2">
        <w:t xml:space="preserve">, magna sed pulvinar </w:t>
      </w:r>
      <w:proofErr w:type="spellStart"/>
      <w:r w:rsidRPr="00EC4DB2">
        <w:t>ultricies</w:t>
      </w:r>
      <w:proofErr w:type="spellEnd"/>
      <w:r w:rsidRPr="00EC4DB2">
        <w:t xml:space="preserve">, </w:t>
      </w:r>
      <w:proofErr w:type="spellStart"/>
      <w:r w:rsidRPr="00EC4DB2">
        <w:t>purus</w:t>
      </w:r>
      <w:proofErr w:type="spellEnd"/>
      <w:r w:rsidRPr="00EC4DB2">
        <w:t xml:space="preserve"> </w:t>
      </w:r>
      <w:proofErr w:type="spellStart"/>
      <w:r w:rsidRPr="00EC4DB2">
        <w:t>lectus</w:t>
      </w:r>
      <w:proofErr w:type="spellEnd"/>
      <w:r w:rsidRPr="00EC4DB2">
        <w:t xml:space="preserve"> </w:t>
      </w:r>
      <w:proofErr w:type="spellStart"/>
      <w:r w:rsidRPr="00EC4DB2">
        <w:t>malesuada</w:t>
      </w:r>
      <w:proofErr w:type="spellEnd"/>
      <w:r w:rsidRPr="00EC4DB2">
        <w:t xml:space="preserve"> libero, sit </w:t>
      </w:r>
      <w:proofErr w:type="spellStart"/>
      <w:r w:rsidRPr="00EC4DB2">
        <w:t>amet</w:t>
      </w:r>
      <w:proofErr w:type="spellEnd"/>
      <w:r w:rsidRPr="00EC4DB2">
        <w:t xml:space="preserve"> </w:t>
      </w:r>
      <w:proofErr w:type="spellStart"/>
      <w:r w:rsidRPr="00EC4DB2">
        <w:t>commodo</w:t>
      </w:r>
      <w:proofErr w:type="spellEnd"/>
      <w:r w:rsidRPr="00EC4DB2">
        <w:t xml:space="preserve"> magna.</w:t>
      </w:r>
    </w:p>
    <w:p w14:paraId="4CEF2CE1" w14:textId="379272AB" w:rsidR="0045186A" w:rsidRPr="00EC4DB2" w:rsidRDefault="0045186A" w:rsidP="0045186A">
      <w:r w:rsidRPr="00EC4DB2">
        <w:t xml:space="preserve">{%p </w:t>
      </w:r>
      <w:proofErr w:type="spellStart"/>
      <w:r w:rsidRPr="00EC4DB2">
        <w:t>endfor</w:t>
      </w:r>
      <w:proofErr w:type="spellEnd"/>
      <w:r w:rsidRPr="00EC4DB2">
        <w:t xml:space="preserve"> %}</w:t>
      </w:r>
    </w:p>
    <w:p w14:paraId="501C44D5" w14:textId="77777777" w:rsidR="00A94898" w:rsidRPr="00EC4DB2" w:rsidRDefault="00A94898" w:rsidP="002615BF">
      <w:pPr>
        <w:pStyle w:val="Heading1"/>
      </w:pPr>
      <w:bookmarkStart w:id="17" w:name="_Toc18869265"/>
      <w:r w:rsidRPr="00EC4DB2">
        <w:t>Conclusion</w:t>
      </w:r>
      <w:bookmarkEnd w:id="17"/>
    </w:p>
    <w:p w14:paraId="3DF82AD1" w14:textId="3B1A86E1" w:rsidR="0045186A" w:rsidRPr="00EC4DB2" w:rsidRDefault="00A94898" w:rsidP="00B05A5E">
      <w:pPr>
        <w:pStyle w:val="PleadingBodyText"/>
      </w:pPr>
      <w:r w:rsidRPr="00EC4DB2">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r w:rsidR="005576C8" w:rsidRPr="00EC4DB2">
        <w:rPr>
          <w:highlight w:val="yellow"/>
        </w:rPr>
        <w:t>xxxxx</w:t>
      </w:r>
      <w:r w:rsidR="005576C8" w:rsidRPr="00EC4DB2">
        <w:t>.</w:t>
      </w:r>
    </w:p>
    <w:p w14:paraId="6BD2CC8D" w14:textId="559D9D1C" w:rsidR="006A47A5" w:rsidRPr="00EC4DB2" w:rsidRDefault="0045186A" w:rsidP="00B05A5E">
      <w:pPr>
        <w:pStyle w:val="PleadingBodyText"/>
      </w:pPr>
      <w:r w:rsidRPr="00EC4DB2">
        <w:t xml:space="preserve">The equities at bar </w:t>
      </w:r>
      <w:r w:rsidR="00A94898" w:rsidRPr="00EC4DB2">
        <w:t>inveigh forcefully against</w:t>
      </w:r>
      <w:r w:rsidRPr="00EC4DB2">
        <w:t xml:space="preserve"> </w:t>
      </w:r>
      <w:r w:rsidR="00A94898" w:rsidRPr="00EC4DB2">
        <w:t>/</w:t>
      </w:r>
      <w:r w:rsidRPr="00EC4DB2">
        <w:t xml:space="preserve"> </w:t>
      </w:r>
      <w:r w:rsidR="00A94898" w:rsidRPr="00EC4DB2">
        <w:t>imperative that / cry out for a resounding denial</w:t>
      </w:r>
      <w:r w:rsidRPr="00EC4DB2">
        <w:t xml:space="preserve"> </w:t>
      </w:r>
      <w:r w:rsidR="00A94898" w:rsidRPr="00EC4DB2">
        <w:t>/</w:t>
      </w:r>
      <w:r w:rsidRPr="00EC4DB2">
        <w:t xml:space="preserve"> </w:t>
      </w:r>
      <w:r w:rsidR="00A94898" w:rsidRPr="00EC4DB2">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r w:rsidR="005576C8" w:rsidRPr="00EC4DB2">
        <w:rPr>
          <w:highlight w:val="yellow"/>
        </w:rPr>
        <w:t>xxxxx</w:t>
      </w:r>
      <w:r w:rsidR="00A94898" w:rsidRPr="00EC4DB2">
        <w:t xml:space="preserve"> should be denied with prejudice.</w:t>
      </w:r>
    </w:p>
    <w:p w14:paraId="3363C408" w14:textId="7C9364C2" w:rsidR="006A47A5" w:rsidRPr="00EC4DB2" w:rsidRDefault="006A47A5" w:rsidP="00D130A3">
      <w:r w:rsidRPr="00EC4DB2">
        <w:t>{%p endif %}</w:t>
      </w:r>
    </w:p>
    <w:p w14:paraId="5B2A111E" w14:textId="08422CFD" w:rsidR="006A47A5" w:rsidRPr="00EC4DB2" w:rsidRDefault="006A47A5" w:rsidP="00D130A3">
      <w:r w:rsidRPr="00EC4DB2">
        <w:t xml:space="preserve">{%p if </w:t>
      </w:r>
      <w:proofErr w:type="spellStart"/>
      <w:r w:rsidRPr="00EC4DB2">
        <w:t>doc.type</w:t>
      </w:r>
      <w:proofErr w:type="spellEnd"/>
      <w:r w:rsidRPr="00EC4DB2">
        <w:t xml:space="preserve"> == “Request for Judicial Notice” %}</w:t>
      </w:r>
    </w:p>
    <w:p w14:paraId="77DF886F" w14:textId="72C3B0E3" w:rsidR="006A47A5" w:rsidRPr="00EC4DB2" w:rsidRDefault="00CF48F6" w:rsidP="00B05A5E">
      <w:pPr>
        <w:pStyle w:val="PleadingBodyText"/>
      </w:pPr>
      <w:r w:rsidRPr="00EC4DB2">
        <w:t>{{</w:t>
      </w:r>
      <w:proofErr w:type="spellStart"/>
      <w:r w:rsidR="00801D7E">
        <w:t>case.</w:t>
      </w:r>
      <w:r w:rsidRPr="00EC4DB2">
        <w:t>client_plus_short_name_string</w:t>
      </w:r>
      <w:proofErr w:type="spellEnd"/>
      <w:r w:rsidRPr="00EC4DB2">
        <w:t>}}</w:t>
      </w:r>
      <w:r w:rsidR="008B5381" w:rsidRPr="00EC4DB2">
        <w:t xml:space="preserve"> hereby requests judicial notice under </w:t>
      </w:r>
      <w:proofErr w:type="spellStart"/>
      <w:r w:rsidR="008B5381" w:rsidRPr="00EC4DB2">
        <w:rPr>
          <w:highlight w:val="yellow"/>
        </w:rPr>
        <w:t>xxxx</w:t>
      </w:r>
      <w:proofErr w:type="spellEnd"/>
      <w:r w:rsidR="008B5381" w:rsidRPr="00EC4DB2">
        <w:rPr>
          <w:highlight w:val="yellow"/>
        </w:rPr>
        <w:t xml:space="preserve"> </w:t>
      </w:r>
      <w:r w:rsidR="008B5381" w:rsidRPr="00EC4DB2">
        <w:t xml:space="preserve">{{ </w:t>
      </w:r>
      <w:proofErr w:type="spellStart"/>
      <w:r w:rsidR="008B5381" w:rsidRPr="00EC4DB2">
        <w:t>doc.support_oppose_string_for_body</w:t>
      </w:r>
      <w:proofErr w:type="spellEnd"/>
      <w:r w:rsidR="008B5381" w:rsidRPr="00EC4DB2">
        <w:t xml:space="preserve"> }}. </w:t>
      </w:r>
      <w:proofErr w:type="spellStart"/>
      <w:r w:rsidR="006A47A5" w:rsidRPr="00EC4DB2">
        <w:t>Vivamus</w:t>
      </w:r>
      <w:proofErr w:type="spellEnd"/>
      <w:r w:rsidR="006A47A5" w:rsidRPr="00EC4DB2">
        <w:t xml:space="preserve"> a </w:t>
      </w:r>
      <w:proofErr w:type="spellStart"/>
      <w:r w:rsidR="006A47A5" w:rsidRPr="00EC4DB2">
        <w:t>tellus</w:t>
      </w:r>
      <w:proofErr w:type="spellEnd"/>
      <w:r w:rsidR="006A47A5" w:rsidRPr="00EC4DB2">
        <w:t xml:space="preserve">. </w:t>
      </w:r>
      <w:proofErr w:type="spellStart"/>
      <w:r w:rsidR="006A47A5" w:rsidRPr="00EC4DB2">
        <w:t>Pellentesque</w:t>
      </w:r>
      <w:proofErr w:type="spellEnd"/>
      <w:r w:rsidR="006A47A5" w:rsidRPr="00EC4DB2">
        <w:t xml:space="preserve"> habitant </w:t>
      </w:r>
      <w:proofErr w:type="spellStart"/>
      <w:r w:rsidR="006A47A5" w:rsidRPr="00EC4DB2">
        <w:t>morbi</w:t>
      </w:r>
      <w:proofErr w:type="spellEnd"/>
      <w:r w:rsidR="006A47A5" w:rsidRPr="00EC4DB2">
        <w:t xml:space="preserve"> </w:t>
      </w:r>
      <w:proofErr w:type="spellStart"/>
      <w:r w:rsidR="006A47A5" w:rsidRPr="00EC4DB2">
        <w:t>tristique</w:t>
      </w:r>
      <w:proofErr w:type="spellEnd"/>
      <w:r w:rsidR="006A47A5" w:rsidRPr="00EC4DB2">
        <w:t xml:space="preserve"> </w:t>
      </w:r>
      <w:proofErr w:type="spellStart"/>
      <w:r w:rsidR="006A47A5" w:rsidRPr="00EC4DB2">
        <w:t>senectus</w:t>
      </w:r>
      <w:proofErr w:type="spellEnd"/>
      <w:r w:rsidR="006A47A5" w:rsidRPr="00EC4DB2">
        <w:t xml:space="preserve"> et </w:t>
      </w:r>
      <w:proofErr w:type="spellStart"/>
      <w:r w:rsidR="006A47A5" w:rsidRPr="00EC4DB2">
        <w:t>netus</w:t>
      </w:r>
      <w:proofErr w:type="spellEnd"/>
      <w:r w:rsidR="006A47A5" w:rsidRPr="00EC4DB2">
        <w:t xml:space="preserve"> et </w:t>
      </w:r>
      <w:proofErr w:type="spellStart"/>
      <w:r w:rsidR="006A47A5" w:rsidRPr="00EC4DB2">
        <w:t>malesuada</w:t>
      </w:r>
      <w:proofErr w:type="spellEnd"/>
      <w:r w:rsidR="006A47A5" w:rsidRPr="00EC4DB2">
        <w:t xml:space="preserve"> fames ac </w:t>
      </w:r>
      <w:proofErr w:type="spellStart"/>
      <w:r w:rsidR="006A47A5" w:rsidRPr="00EC4DB2">
        <w:t>turpis</w:t>
      </w:r>
      <w:proofErr w:type="spellEnd"/>
      <w:r w:rsidR="006A47A5" w:rsidRPr="00EC4DB2">
        <w:t xml:space="preserve"> </w:t>
      </w:r>
      <w:proofErr w:type="spellStart"/>
      <w:r w:rsidR="006A47A5" w:rsidRPr="00EC4DB2">
        <w:t>egestas</w:t>
      </w:r>
      <w:proofErr w:type="spellEnd"/>
      <w:r w:rsidR="006A47A5" w:rsidRPr="00EC4DB2">
        <w:t xml:space="preserve">. Proin pharetra </w:t>
      </w:r>
      <w:proofErr w:type="spellStart"/>
      <w:r w:rsidR="006A47A5" w:rsidRPr="00EC4DB2">
        <w:t>nonummy</w:t>
      </w:r>
      <w:proofErr w:type="spellEnd"/>
      <w:r w:rsidR="006A47A5" w:rsidRPr="00EC4DB2">
        <w:t xml:space="preserve"> </w:t>
      </w:r>
      <w:proofErr w:type="spellStart"/>
      <w:r w:rsidR="006A47A5" w:rsidRPr="00EC4DB2">
        <w:t>pede</w:t>
      </w:r>
      <w:proofErr w:type="spellEnd"/>
      <w:r w:rsidR="006A47A5" w:rsidRPr="00EC4DB2">
        <w:t xml:space="preserve">. Mauris et </w:t>
      </w:r>
      <w:proofErr w:type="spellStart"/>
      <w:r w:rsidR="006A47A5" w:rsidRPr="00EC4DB2">
        <w:t>orci</w:t>
      </w:r>
      <w:proofErr w:type="spellEnd"/>
      <w:r w:rsidR="006A47A5" w:rsidRPr="00EC4DB2">
        <w:t xml:space="preserve">. Aenean </w:t>
      </w:r>
      <w:proofErr w:type="spellStart"/>
      <w:r w:rsidR="006A47A5" w:rsidRPr="00EC4DB2">
        <w:t>nec</w:t>
      </w:r>
      <w:proofErr w:type="spellEnd"/>
      <w:r w:rsidR="006A47A5" w:rsidRPr="00EC4DB2">
        <w:t xml:space="preserve"> lorem.</w:t>
      </w:r>
    </w:p>
    <w:p w14:paraId="5581F0AD" w14:textId="77777777" w:rsidR="006A47A5" w:rsidRPr="00EC4DB2" w:rsidRDefault="006A47A5" w:rsidP="00B05A5E">
      <w:pPr>
        <w:pStyle w:val="PleadingBodyText"/>
      </w:pPr>
      <w:r w:rsidRPr="00EC4DB2">
        <w:lastRenderedPageBreak/>
        <w:t xml:space="preserve">Lorem ipsum dolor sit </w:t>
      </w:r>
      <w:proofErr w:type="spellStart"/>
      <w:r w:rsidRPr="00EC4DB2">
        <w:t>amet</w:t>
      </w:r>
      <w:proofErr w:type="spellEnd"/>
      <w:r w:rsidRPr="00EC4DB2">
        <w:t xml:space="preserve">, </w:t>
      </w:r>
      <w:proofErr w:type="spellStart"/>
      <w:r w:rsidRPr="00EC4DB2">
        <w:t>consectetuer</w:t>
      </w:r>
      <w:proofErr w:type="spellEnd"/>
      <w:r w:rsidRPr="00EC4DB2">
        <w:t xml:space="preserve"> </w:t>
      </w:r>
      <w:proofErr w:type="spellStart"/>
      <w:r w:rsidRPr="00EC4DB2">
        <w:t>adipiscing</w:t>
      </w:r>
      <w:proofErr w:type="spellEnd"/>
      <w:r w:rsidRPr="00EC4DB2">
        <w:t xml:space="preserve"> </w:t>
      </w:r>
      <w:proofErr w:type="spellStart"/>
      <w:r w:rsidRPr="00EC4DB2">
        <w:t>elit</w:t>
      </w:r>
      <w:proofErr w:type="spellEnd"/>
      <w:r w:rsidRPr="00EC4DB2">
        <w:t xml:space="preserve">. Maecenas </w:t>
      </w:r>
      <w:proofErr w:type="spellStart"/>
      <w:r w:rsidRPr="00EC4DB2">
        <w:t>porttitor</w:t>
      </w:r>
      <w:proofErr w:type="spellEnd"/>
      <w:r w:rsidRPr="00EC4DB2">
        <w:t xml:space="preserve"> </w:t>
      </w:r>
      <w:proofErr w:type="spellStart"/>
      <w:r w:rsidRPr="00EC4DB2">
        <w:t>congue</w:t>
      </w:r>
      <w:proofErr w:type="spellEnd"/>
      <w:r w:rsidRPr="00EC4DB2">
        <w:t xml:space="preserve"> </w:t>
      </w:r>
      <w:proofErr w:type="spellStart"/>
      <w:r w:rsidRPr="00EC4DB2">
        <w:t>massa</w:t>
      </w:r>
      <w:proofErr w:type="spellEnd"/>
      <w:r w:rsidRPr="00EC4DB2">
        <w:t xml:space="preserve">. </w:t>
      </w:r>
      <w:proofErr w:type="spellStart"/>
      <w:r w:rsidRPr="00EC4DB2">
        <w:t>Fusce</w:t>
      </w:r>
      <w:proofErr w:type="spellEnd"/>
      <w:r w:rsidRPr="00EC4DB2">
        <w:t xml:space="preserve"> </w:t>
      </w:r>
      <w:proofErr w:type="spellStart"/>
      <w:r w:rsidRPr="00EC4DB2">
        <w:t>posuere</w:t>
      </w:r>
      <w:proofErr w:type="spellEnd"/>
      <w:r w:rsidRPr="00EC4DB2">
        <w:t xml:space="preserve">, magna sed pulvinar </w:t>
      </w:r>
      <w:proofErr w:type="spellStart"/>
      <w:r w:rsidRPr="00EC4DB2">
        <w:t>ultricies</w:t>
      </w:r>
      <w:proofErr w:type="spellEnd"/>
      <w:r w:rsidRPr="00EC4DB2">
        <w:t xml:space="preserve">, </w:t>
      </w:r>
      <w:proofErr w:type="spellStart"/>
      <w:r w:rsidRPr="00EC4DB2">
        <w:t>purus</w:t>
      </w:r>
      <w:proofErr w:type="spellEnd"/>
      <w:r w:rsidRPr="00EC4DB2">
        <w:t xml:space="preserve"> </w:t>
      </w:r>
      <w:proofErr w:type="spellStart"/>
      <w:r w:rsidRPr="00EC4DB2">
        <w:t>lectus</w:t>
      </w:r>
      <w:proofErr w:type="spellEnd"/>
      <w:r w:rsidRPr="00EC4DB2">
        <w:t xml:space="preserve"> </w:t>
      </w:r>
      <w:proofErr w:type="spellStart"/>
      <w:r w:rsidRPr="00EC4DB2">
        <w:t>malesuada</w:t>
      </w:r>
      <w:proofErr w:type="spellEnd"/>
      <w:r w:rsidRPr="00EC4DB2">
        <w:t xml:space="preserve"> libero, sit </w:t>
      </w:r>
      <w:proofErr w:type="spellStart"/>
      <w:r w:rsidRPr="00EC4DB2">
        <w:t>amet</w:t>
      </w:r>
      <w:proofErr w:type="spellEnd"/>
      <w:r w:rsidRPr="00EC4DB2">
        <w:t xml:space="preserve"> </w:t>
      </w:r>
      <w:proofErr w:type="spellStart"/>
      <w:r w:rsidRPr="00EC4DB2">
        <w:t>commodo</w:t>
      </w:r>
      <w:proofErr w:type="spellEnd"/>
      <w:r w:rsidRPr="00EC4DB2">
        <w:t xml:space="preserve"> magna eros </w:t>
      </w:r>
      <w:proofErr w:type="spellStart"/>
      <w:r w:rsidRPr="00EC4DB2">
        <w:t>quis</w:t>
      </w:r>
      <w:proofErr w:type="spellEnd"/>
      <w:r w:rsidRPr="00EC4DB2">
        <w:t xml:space="preserve"> </w:t>
      </w:r>
      <w:proofErr w:type="spellStart"/>
      <w:r w:rsidRPr="00EC4DB2">
        <w:t>urna</w:t>
      </w:r>
      <w:proofErr w:type="spellEnd"/>
      <w:r w:rsidRPr="00EC4DB2">
        <w:t xml:space="preserve">. Nunc </w:t>
      </w:r>
      <w:proofErr w:type="spellStart"/>
      <w:r w:rsidRPr="00EC4DB2">
        <w:t>viverra</w:t>
      </w:r>
      <w:proofErr w:type="spellEnd"/>
      <w:r w:rsidRPr="00EC4DB2">
        <w:t xml:space="preserve"> </w:t>
      </w:r>
      <w:proofErr w:type="spellStart"/>
      <w:r w:rsidRPr="00EC4DB2">
        <w:t>imperdiet</w:t>
      </w:r>
      <w:proofErr w:type="spellEnd"/>
      <w:r w:rsidRPr="00EC4DB2">
        <w:t xml:space="preserve"> </w:t>
      </w:r>
      <w:proofErr w:type="spellStart"/>
      <w:r w:rsidRPr="00EC4DB2">
        <w:t>enim</w:t>
      </w:r>
      <w:proofErr w:type="spellEnd"/>
      <w:r w:rsidRPr="00EC4DB2">
        <w:t xml:space="preserve">. </w:t>
      </w:r>
      <w:proofErr w:type="spellStart"/>
      <w:r w:rsidRPr="00EC4DB2">
        <w:t>Fusce</w:t>
      </w:r>
      <w:proofErr w:type="spellEnd"/>
      <w:r w:rsidRPr="00EC4DB2">
        <w:t xml:space="preserve"> est.</w:t>
      </w:r>
    </w:p>
    <w:p w14:paraId="74FAFB7B" w14:textId="77777777" w:rsidR="006A47A5" w:rsidRPr="00EC4DB2" w:rsidRDefault="006A47A5" w:rsidP="00B05A5E">
      <w:pPr>
        <w:pStyle w:val="PleadingBodyText"/>
      </w:pPr>
      <w:r w:rsidRPr="00EC4DB2">
        <w:t xml:space="preserve">In </w:t>
      </w:r>
      <w:proofErr w:type="spellStart"/>
      <w:r w:rsidRPr="00EC4DB2">
        <w:t>porttitor</w:t>
      </w:r>
      <w:proofErr w:type="spellEnd"/>
      <w:r w:rsidRPr="00EC4DB2">
        <w:t xml:space="preserve">. Donec </w:t>
      </w:r>
      <w:proofErr w:type="spellStart"/>
      <w:r w:rsidRPr="00EC4DB2">
        <w:t>laoreet</w:t>
      </w:r>
      <w:proofErr w:type="spellEnd"/>
      <w:r w:rsidRPr="00EC4DB2">
        <w:t xml:space="preserve"> </w:t>
      </w:r>
      <w:proofErr w:type="spellStart"/>
      <w:r w:rsidRPr="00EC4DB2">
        <w:t>nonummy</w:t>
      </w:r>
      <w:proofErr w:type="spellEnd"/>
      <w:r w:rsidRPr="00EC4DB2">
        <w:t xml:space="preserve"> </w:t>
      </w:r>
      <w:proofErr w:type="spellStart"/>
      <w:r w:rsidRPr="00EC4DB2">
        <w:t>augue</w:t>
      </w:r>
      <w:proofErr w:type="spellEnd"/>
      <w:r w:rsidRPr="00EC4DB2">
        <w:t xml:space="preserve">. </w:t>
      </w:r>
      <w:proofErr w:type="spellStart"/>
      <w:r w:rsidRPr="00EC4DB2">
        <w:t>Suspendisse</w:t>
      </w:r>
      <w:proofErr w:type="spellEnd"/>
      <w:r w:rsidRPr="00EC4DB2">
        <w:t xml:space="preserve"> dui </w:t>
      </w:r>
      <w:proofErr w:type="spellStart"/>
      <w:r w:rsidRPr="00EC4DB2">
        <w:t>purus</w:t>
      </w:r>
      <w:proofErr w:type="spellEnd"/>
      <w:r w:rsidRPr="00EC4DB2">
        <w:t xml:space="preserve">, </w:t>
      </w:r>
      <w:proofErr w:type="spellStart"/>
      <w:r w:rsidRPr="00EC4DB2">
        <w:t>scelerisque</w:t>
      </w:r>
      <w:proofErr w:type="spellEnd"/>
      <w:r w:rsidRPr="00EC4DB2">
        <w:t xml:space="preserve"> at, </w:t>
      </w:r>
      <w:proofErr w:type="spellStart"/>
      <w:r w:rsidRPr="00EC4DB2">
        <w:t>vulputate</w:t>
      </w:r>
      <w:proofErr w:type="spellEnd"/>
      <w:r w:rsidRPr="00EC4DB2">
        <w:t xml:space="preserve"> vitae, </w:t>
      </w:r>
      <w:proofErr w:type="spellStart"/>
      <w:r w:rsidRPr="00EC4DB2">
        <w:t>pretium</w:t>
      </w:r>
      <w:proofErr w:type="spellEnd"/>
      <w:r w:rsidRPr="00EC4DB2">
        <w:t xml:space="preserve"> </w:t>
      </w:r>
      <w:proofErr w:type="spellStart"/>
      <w:r w:rsidRPr="00EC4DB2">
        <w:t>mattis</w:t>
      </w:r>
      <w:proofErr w:type="spellEnd"/>
      <w:r w:rsidRPr="00EC4DB2">
        <w:t xml:space="preserve">, nunc. Mauris </w:t>
      </w:r>
      <w:proofErr w:type="spellStart"/>
      <w:r w:rsidRPr="00EC4DB2">
        <w:t>eget</w:t>
      </w:r>
      <w:proofErr w:type="spellEnd"/>
      <w:r w:rsidRPr="00EC4DB2">
        <w:t xml:space="preserve"> </w:t>
      </w:r>
      <w:proofErr w:type="spellStart"/>
      <w:r w:rsidRPr="00EC4DB2">
        <w:t>neque</w:t>
      </w:r>
      <w:proofErr w:type="spellEnd"/>
      <w:r w:rsidRPr="00EC4DB2">
        <w:t xml:space="preserve"> at </w:t>
      </w:r>
      <w:proofErr w:type="spellStart"/>
      <w:r w:rsidRPr="00EC4DB2">
        <w:t>sem</w:t>
      </w:r>
      <w:proofErr w:type="spellEnd"/>
      <w:r w:rsidRPr="00EC4DB2">
        <w:t xml:space="preserve"> </w:t>
      </w:r>
      <w:proofErr w:type="spellStart"/>
      <w:r w:rsidRPr="00EC4DB2">
        <w:t>venenatis</w:t>
      </w:r>
      <w:proofErr w:type="spellEnd"/>
      <w:r w:rsidRPr="00EC4DB2">
        <w:t xml:space="preserve"> </w:t>
      </w:r>
      <w:proofErr w:type="spellStart"/>
      <w:r w:rsidRPr="00EC4DB2">
        <w:t>eleifend</w:t>
      </w:r>
      <w:proofErr w:type="spellEnd"/>
      <w:r w:rsidRPr="00EC4DB2">
        <w:t xml:space="preserve">. Ut </w:t>
      </w:r>
      <w:proofErr w:type="spellStart"/>
      <w:r w:rsidRPr="00EC4DB2">
        <w:t>nonummy</w:t>
      </w:r>
      <w:proofErr w:type="spellEnd"/>
      <w:r w:rsidRPr="00EC4DB2">
        <w:t>.</w:t>
      </w:r>
    </w:p>
    <w:p w14:paraId="5B8E8755" w14:textId="6DC49CAE" w:rsidR="006A47A5" w:rsidRPr="00EC4DB2" w:rsidRDefault="006A47A5" w:rsidP="00D130A3">
      <w:r w:rsidRPr="00EC4DB2">
        <w:t>{%p endif %}</w:t>
      </w:r>
    </w:p>
    <w:p w14:paraId="7E6645F1" w14:textId="79D5738D" w:rsidR="006A47A5" w:rsidRPr="00EC4DB2" w:rsidRDefault="006A47A5" w:rsidP="00D130A3">
      <w:r w:rsidRPr="00EC4DB2">
        <w:t xml:space="preserve">{%p if </w:t>
      </w:r>
      <w:proofErr w:type="spellStart"/>
      <w:r w:rsidRPr="00EC4DB2">
        <w:t>doc.type</w:t>
      </w:r>
      <w:proofErr w:type="spellEnd"/>
      <w:r w:rsidRPr="00EC4DB2">
        <w:t xml:space="preserve"> == “Index of Exhibits” %}</w:t>
      </w:r>
    </w:p>
    <w:p w14:paraId="397E89B0" w14:textId="679C722D" w:rsidR="006A47A5" w:rsidRPr="00EC4DB2" w:rsidRDefault="0045186A" w:rsidP="00B05A5E">
      <w:pPr>
        <w:pStyle w:val="PleadingBodyText"/>
        <w:rPr>
          <w:highlight w:val="yellow"/>
        </w:rPr>
      </w:pPr>
      <w:r w:rsidRPr="00EC4DB2">
        <w:rPr>
          <w:highlight w:val="yellow"/>
        </w:rPr>
        <w:t>xxxxx</w:t>
      </w:r>
    </w:p>
    <w:p w14:paraId="4674FC61" w14:textId="77777777" w:rsidR="006A47A5" w:rsidRPr="00EC4DB2" w:rsidRDefault="006A47A5" w:rsidP="00D130A3">
      <w:r w:rsidRPr="00EC4DB2">
        <w:t>{%p endif %}</w:t>
      </w:r>
    </w:p>
    <w:p w14:paraId="0CBED925" w14:textId="60D9D07F" w:rsidR="006A47A5" w:rsidRPr="00EC4DB2" w:rsidRDefault="006A47A5" w:rsidP="00D130A3">
      <w:r w:rsidRPr="00EC4DB2">
        <w:t xml:space="preserve">{%p if </w:t>
      </w:r>
      <w:proofErr w:type="spellStart"/>
      <w:r w:rsidRPr="00EC4DB2">
        <w:t>doc.type</w:t>
      </w:r>
      <w:proofErr w:type="spellEnd"/>
      <w:r w:rsidRPr="00EC4DB2">
        <w:t xml:space="preserve"> == “Proposed Order” %}</w:t>
      </w:r>
    </w:p>
    <w:p w14:paraId="295705C6" w14:textId="6206151C" w:rsidR="0045186A" w:rsidRPr="00D044FB" w:rsidRDefault="0045186A" w:rsidP="00D044FB">
      <w:pPr>
        <w:pStyle w:val="PleadingBodyText"/>
      </w:pPr>
      <w:r w:rsidRPr="00D044FB">
        <w:t xml:space="preserve">The </w:t>
      </w:r>
      <w:r w:rsidR="00B23060" w:rsidRPr="00D044FB">
        <w:t>{{</w:t>
      </w:r>
      <w:r w:rsidR="00DB3B41" w:rsidRPr="00D044FB">
        <w:t xml:space="preserve"> </w:t>
      </w:r>
      <w:proofErr w:type="spellStart"/>
      <w:r w:rsidR="00B23060" w:rsidRPr="00D044FB">
        <w:t>doc.lm_proceeding_title</w:t>
      </w:r>
      <w:proofErr w:type="spellEnd"/>
      <w:r w:rsidR="00DB3B41" w:rsidRPr="00D044FB">
        <w:t xml:space="preserve"> </w:t>
      </w:r>
      <w:r w:rsidR="00B23060" w:rsidRPr="00D044FB">
        <w:t>}}</w:t>
      </w:r>
      <w:r w:rsidRPr="00D044FB">
        <w:t xml:space="preserve"> (</w:t>
      </w:r>
      <w:r w:rsidR="00B23060" w:rsidRPr="00D044FB">
        <w:t>{{</w:t>
      </w:r>
      <w:r w:rsidR="00DB3B41" w:rsidRPr="00D044FB">
        <w:t xml:space="preserve"> </w:t>
      </w:r>
      <w:proofErr w:type="spellStart"/>
      <w:r w:rsidR="00B23060" w:rsidRPr="00D044FB">
        <w:t>doc.lm_proceeding_title_short</w:t>
      </w:r>
      <w:proofErr w:type="spellEnd"/>
      <w:r w:rsidR="00DB3B41" w:rsidRPr="00D044FB">
        <w:t xml:space="preserve"> </w:t>
      </w:r>
      <w:r w:rsidR="00B23060" w:rsidRPr="00D044FB">
        <w:t>}}</w:t>
      </w:r>
      <w:r w:rsidRPr="00D044FB">
        <w:t xml:space="preserve">) brought by </w:t>
      </w:r>
      <w:r w:rsidR="00B23060" w:rsidRPr="00D044FB">
        <w:t>{{</w:t>
      </w:r>
      <w:proofErr w:type="spellStart"/>
      <w:r w:rsidR="009824F5" w:rsidRPr="00D044FB">
        <w:t>doc.lm_proceeding_movant</w:t>
      </w:r>
      <w:r w:rsidR="00B23060" w:rsidRPr="00D044FB">
        <w:t>.</w:t>
      </w:r>
      <w:r w:rsidR="00FB7CED" w:rsidRPr="00D044FB">
        <w:t>party_plus_whole_name_plus_short</w:t>
      </w:r>
      <w:proofErr w:type="spellEnd"/>
      <w:r w:rsidR="00B23060" w:rsidRPr="00D044FB">
        <w:t>}}</w:t>
      </w:r>
      <w:r w:rsidRPr="00D044FB">
        <w:t xml:space="preserve">) </w:t>
      </w:r>
      <w:r w:rsidR="00B23060" w:rsidRPr="00D044FB">
        <w:t>came before the Court</w:t>
      </w:r>
      <w:r w:rsidRPr="00D044FB">
        <w:t xml:space="preserve"> on </w:t>
      </w:r>
      <w:r w:rsidR="00775ABF" w:rsidRPr="00D044FB">
        <w:t xml:space="preserve">{% if </w:t>
      </w:r>
      <w:proofErr w:type="spellStart"/>
      <w:r w:rsidR="00DA2417" w:rsidRPr="00D044FB">
        <w:t>doc.hrg_is_tbd</w:t>
      </w:r>
      <w:proofErr w:type="spellEnd"/>
      <w:r w:rsidR="00775ABF" w:rsidRPr="00D044FB">
        <w:t xml:space="preserve"> %}</w:t>
      </w:r>
      <w:r w:rsidR="00775ABF" w:rsidRPr="00D044FB">
        <w:rPr>
          <w:highlight w:val="yellow"/>
        </w:rPr>
        <w:t>TBD</w:t>
      </w:r>
      <w:r w:rsidR="00775ABF" w:rsidRPr="00D044FB">
        <w:t>{% else %}{{</w:t>
      </w:r>
      <w:proofErr w:type="spellStart"/>
      <w:r w:rsidR="00775ABF" w:rsidRPr="00D044FB">
        <w:t>hrg.date</w:t>
      </w:r>
      <w:proofErr w:type="spellEnd"/>
      <w:r w:rsidR="00775ABF" w:rsidRPr="00D044FB">
        <w:t>}}{% endif %}</w:t>
      </w:r>
      <w:r w:rsidR="00B23060" w:rsidRPr="00D044FB">
        <w:t xml:space="preserve">, at </w:t>
      </w:r>
      <w:r w:rsidR="00675352" w:rsidRPr="00D044FB">
        <w:t xml:space="preserve">{% if </w:t>
      </w:r>
      <w:proofErr w:type="spellStart"/>
      <w:r w:rsidR="00675352" w:rsidRPr="00D044FB">
        <w:t>doc.hrg_is_tbd</w:t>
      </w:r>
      <w:proofErr w:type="spellEnd"/>
      <w:r w:rsidR="00675352" w:rsidRPr="00D044FB">
        <w:t xml:space="preserve"> %}</w:t>
      </w:r>
      <w:r w:rsidR="00675352" w:rsidRPr="00D044FB">
        <w:rPr>
          <w:highlight w:val="yellow"/>
        </w:rPr>
        <w:t>TBD</w:t>
      </w:r>
      <w:r w:rsidR="00675352" w:rsidRPr="00D044FB">
        <w:t>{% else %}</w:t>
      </w:r>
      <w:r w:rsidR="00B23060" w:rsidRPr="00D044FB">
        <w:t>{{</w:t>
      </w:r>
      <w:proofErr w:type="spellStart"/>
      <w:r w:rsidR="00B23060" w:rsidRPr="00D044FB">
        <w:t>hrg.time</w:t>
      </w:r>
      <w:proofErr w:type="spellEnd"/>
      <w:r w:rsidR="00B23060" w:rsidRPr="00D044FB">
        <w:t>}}</w:t>
      </w:r>
      <w:r w:rsidR="00675352" w:rsidRPr="00D044FB">
        <w:t>{% endif %}</w:t>
      </w:r>
      <w:r w:rsidR="00B23060" w:rsidRPr="00D044FB">
        <w:t xml:space="preserve"> in Department </w:t>
      </w:r>
      <w:r w:rsidR="00675352" w:rsidRPr="00D044FB">
        <w:t xml:space="preserve">{% if </w:t>
      </w:r>
      <w:proofErr w:type="spellStart"/>
      <w:r w:rsidR="00675352" w:rsidRPr="00D044FB">
        <w:t>hrg.dept_is_tbd</w:t>
      </w:r>
      <w:proofErr w:type="spellEnd"/>
      <w:r w:rsidR="00675352" w:rsidRPr="00D044FB">
        <w:t xml:space="preserve"> %}</w:t>
      </w:r>
      <w:r w:rsidR="00675352" w:rsidRPr="00D044FB">
        <w:rPr>
          <w:highlight w:val="yellow"/>
        </w:rPr>
        <w:t>TBD</w:t>
      </w:r>
      <w:r w:rsidR="00675352" w:rsidRPr="00D044FB">
        <w:t>{% else %}{{</w:t>
      </w:r>
      <w:proofErr w:type="spellStart"/>
      <w:r w:rsidR="00675352" w:rsidRPr="00D044FB">
        <w:t>hrg.dept</w:t>
      </w:r>
      <w:proofErr w:type="spellEnd"/>
      <w:r w:rsidR="00675352" w:rsidRPr="00D044FB">
        <w:t>}}{% endif %}</w:t>
      </w:r>
      <w:r w:rsidR="00D73863" w:rsidRPr="00D044FB">
        <w:t xml:space="preserve">, </w:t>
      </w:r>
      <w:r w:rsidR="00B23060" w:rsidRPr="00D044FB">
        <w:t>Hon</w:t>
      </w:r>
      <w:r w:rsidR="00D73863" w:rsidRPr="00D044FB">
        <w:t xml:space="preserve">orable </w:t>
      </w:r>
      <w:r w:rsidR="00675352" w:rsidRPr="00D044FB">
        <w:t xml:space="preserve">{% if </w:t>
      </w:r>
      <w:proofErr w:type="spellStart"/>
      <w:r w:rsidR="00675352" w:rsidRPr="00D044FB">
        <w:t>hrg.judge_is_tbd</w:t>
      </w:r>
      <w:proofErr w:type="spellEnd"/>
      <w:r w:rsidR="00675352" w:rsidRPr="00D044FB">
        <w:t xml:space="preserve"> %}</w:t>
      </w:r>
      <w:r w:rsidR="00675352" w:rsidRPr="00D044FB">
        <w:rPr>
          <w:highlight w:val="yellow"/>
        </w:rPr>
        <w:t>TBD</w:t>
      </w:r>
      <w:r w:rsidR="00675352" w:rsidRPr="00D044FB">
        <w:t>{% else %}{{</w:t>
      </w:r>
      <w:proofErr w:type="spellStart"/>
      <w:r w:rsidR="00675352" w:rsidRPr="00D044FB">
        <w:t>hrg.judge</w:t>
      </w:r>
      <w:proofErr w:type="spellEnd"/>
      <w:r w:rsidR="00675352" w:rsidRPr="00D044FB">
        <w:t>}}{% endif %}</w:t>
      </w:r>
      <w:r w:rsidR="00D73863" w:rsidRPr="00D044FB">
        <w:t xml:space="preserve"> presiding.</w:t>
      </w:r>
    </w:p>
    <w:p w14:paraId="0A85489C" w14:textId="53822AFC" w:rsidR="0045186A" w:rsidRPr="00D044FB" w:rsidRDefault="00D73863" w:rsidP="00FB35D2">
      <w:pPr>
        <w:pStyle w:val="PleadingBodyText"/>
      </w:pPr>
      <w:r w:rsidRPr="00D044FB">
        <w:t>{{</w:t>
      </w:r>
      <w:r w:rsidR="00E7427D" w:rsidRPr="00D044FB">
        <w:t xml:space="preserve"> </w:t>
      </w:r>
      <w:proofErr w:type="spellStart"/>
      <w:r w:rsidR="0081745B" w:rsidRPr="00D044FB">
        <w:t>g.</w:t>
      </w:r>
      <w:r w:rsidRPr="00D044FB">
        <w:t>author</w:t>
      </w:r>
      <w:proofErr w:type="spellEnd"/>
      <w:r w:rsidR="00E7427D" w:rsidRPr="00D044FB">
        <w:t>[0]</w:t>
      </w:r>
      <w:r w:rsidRPr="00D044FB">
        <w:t>.</w:t>
      </w:r>
      <w:proofErr w:type="spellStart"/>
      <w:r w:rsidRPr="00D044FB">
        <w:t>name.</w:t>
      </w:r>
      <w:r w:rsidR="00E7427D" w:rsidRPr="00D044FB">
        <w:t>full</w:t>
      </w:r>
      <w:proofErr w:type="spellEnd"/>
      <w:r w:rsidR="00E7427D" w:rsidRPr="00D044FB">
        <w:t xml:space="preserve">() </w:t>
      </w:r>
      <w:r w:rsidRPr="00D044FB">
        <w:t>}}</w:t>
      </w:r>
      <w:r w:rsidR="0045186A" w:rsidRPr="00D044FB">
        <w:t xml:space="preserve"> of </w:t>
      </w:r>
      <w:r w:rsidRPr="00D044FB">
        <w:t>{{</w:t>
      </w:r>
      <w:r w:rsidR="00E7427D" w:rsidRPr="00D044FB">
        <w:t xml:space="preserve"> </w:t>
      </w:r>
      <w:proofErr w:type="spellStart"/>
      <w:r w:rsidR="0081745B" w:rsidRPr="00D044FB">
        <w:t>g.</w:t>
      </w:r>
      <w:r w:rsidRPr="00D044FB">
        <w:t>author</w:t>
      </w:r>
      <w:proofErr w:type="spellEnd"/>
      <w:r w:rsidR="00E7427D" w:rsidRPr="00D044FB">
        <w:t>[0]</w:t>
      </w:r>
      <w:r w:rsidRPr="00D044FB">
        <w:t>.</w:t>
      </w:r>
      <w:proofErr w:type="spellStart"/>
      <w:r w:rsidRPr="00D044FB">
        <w:t>law_firm</w:t>
      </w:r>
      <w:proofErr w:type="spellEnd"/>
      <w:r w:rsidR="00E7427D" w:rsidRPr="00D044FB">
        <w:t xml:space="preserve"> </w:t>
      </w:r>
      <w:r w:rsidRPr="00D044FB">
        <w:t>}}</w:t>
      </w:r>
      <w:r w:rsidR="0045186A" w:rsidRPr="00D044FB">
        <w:t xml:space="preserve"> appeared </w:t>
      </w:r>
      <w:r w:rsidR="0045186A" w:rsidRPr="00D044FB">
        <w:rPr>
          <w:highlight w:val="yellow"/>
        </w:rPr>
        <w:t xml:space="preserve">remotely </w:t>
      </w:r>
      <w:r w:rsidR="0045186A" w:rsidRPr="00D044FB">
        <w:t xml:space="preserve">for </w:t>
      </w:r>
      <w:r w:rsidRPr="00D044FB">
        <w:t>{{</w:t>
      </w:r>
      <w:r w:rsidR="00E7427D" w:rsidRPr="00D044FB">
        <w:t xml:space="preserve"> </w:t>
      </w:r>
      <w:proofErr w:type="spellStart"/>
      <w:r w:rsidR="009824F5" w:rsidRPr="00D044FB">
        <w:t>doc.lm_proceeding_movant</w:t>
      </w:r>
      <w:r w:rsidRPr="00D044FB">
        <w:t>.short_name</w:t>
      </w:r>
      <w:proofErr w:type="spellEnd"/>
      <w:r w:rsidR="00E7427D" w:rsidRPr="00D044FB">
        <w:t xml:space="preserve"> </w:t>
      </w:r>
      <w:r w:rsidRPr="00D044FB">
        <w:t>}}</w:t>
      </w:r>
      <w:r w:rsidR="0045186A" w:rsidRPr="00D044FB">
        <w:t>;</w:t>
      </w:r>
    </w:p>
    <w:p w14:paraId="363F4DAF" w14:textId="06009F1C" w:rsidR="0045186A" w:rsidRPr="00EC4DB2" w:rsidRDefault="00CD1171" w:rsidP="0045186A">
      <w:pPr>
        <w:keepNext/>
        <w:keepLines/>
        <w:autoSpaceDE w:val="0"/>
        <w:autoSpaceDN w:val="0"/>
        <w:adjustRightInd w:val="0"/>
        <w:spacing w:before="160"/>
        <w:ind w:left="432" w:right="-72" w:firstLine="432"/>
        <w:contextualSpacing w:val="0"/>
        <w:rPr>
          <w:rFonts w:eastAsia="Calibri"/>
          <w:i/>
          <w:color w:val="000000"/>
          <w:u w:color="000000"/>
        </w:rPr>
      </w:pPr>
      <w:r w:rsidRPr="00CD1171">
        <w:rPr>
          <w:rFonts w:eastAsia="Calibri"/>
          <w:i/>
          <w:color w:val="000000"/>
          <w:u w:color="000000"/>
        </w:rPr>
        <w:t>–</w:t>
      </w:r>
      <w:r w:rsidR="0045186A" w:rsidRPr="00EC4DB2">
        <w:rPr>
          <w:rFonts w:eastAsia="Calibri"/>
          <w:i/>
          <w:color w:val="000000"/>
          <w:u w:color="000000"/>
        </w:rPr>
        <w:t xml:space="preserve"> AND </w:t>
      </w:r>
      <w:r w:rsidRPr="00CD1171">
        <w:rPr>
          <w:rFonts w:eastAsia="Calibri"/>
          <w:i/>
          <w:color w:val="000000"/>
          <w:u w:color="000000"/>
        </w:rPr>
        <w:t>–</w:t>
      </w:r>
    </w:p>
    <w:p w14:paraId="3593F137"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sym w:font="Webdings" w:char="F063"/>
      </w:r>
      <w:r w:rsidRPr="00EC4DB2">
        <w:rPr>
          <w:rFonts w:eastAsia="Calibri"/>
          <w:color w:val="auto"/>
          <w:u w:color="000000"/>
        </w:rPr>
        <w:t>  there were no other appearances.</w:t>
      </w:r>
    </w:p>
    <w:p w14:paraId="07999F21" w14:textId="3D3FE3CF" w:rsidR="0045186A" w:rsidRDefault="00CD1171" w:rsidP="0045186A">
      <w:pPr>
        <w:keepNext/>
        <w:keepLines/>
        <w:autoSpaceDE w:val="0"/>
        <w:autoSpaceDN w:val="0"/>
        <w:adjustRightInd w:val="0"/>
        <w:spacing w:before="160"/>
        <w:ind w:left="432" w:right="-72" w:firstLine="432"/>
        <w:contextualSpacing w:val="0"/>
        <w:rPr>
          <w:rFonts w:eastAsia="Calibri"/>
          <w:i/>
          <w:color w:val="000000"/>
          <w:u w:color="000000"/>
        </w:rPr>
      </w:pPr>
      <w:r w:rsidRPr="00CD1171">
        <w:rPr>
          <w:rFonts w:eastAsia="Calibri"/>
          <w:i/>
          <w:color w:val="000000"/>
          <w:u w:color="000000"/>
        </w:rPr>
        <w:t>–</w:t>
      </w:r>
      <w:r w:rsidR="0045186A" w:rsidRPr="00EC4DB2">
        <w:rPr>
          <w:rFonts w:eastAsia="Calibri"/>
          <w:i/>
          <w:color w:val="000000"/>
          <w:u w:color="000000"/>
        </w:rPr>
        <w:t xml:space="preserve"> OR </w:t>
      </w:r>
      <w:r w:rsidR="00726A0C">
        <w:rPr>
          <w:rFonts w:eastAsia="Calibri"/>
          <w:i/>
          <w:color w:val="000000"/>
          <w:u w:color="000000"/>
        </w:rPr>
        <w:t>–</w:t>
      </w:r>
    </w:p>
    <w:p w14:paraId="4B188B3F" w14:textId="6A23282A" w:rsidR="00726A0C" w:rsidRPr="00726A0C" w:rsidRDefault="00726A0C" w:rsidP="00726A0C">
      <w:pPr>
        <w:rPr>
          <w:rFonts w:eastAsia="Calibri"/>
        </w:rPr>
      </w:pPr>
      <w:r>
        <w:rPr>
          <w:rFonts w:eastAsia="Calibri"/>
        </w:rPr>
        <w:t>{%p for party in parties %}</w:t>
      </w:r>
    </w:p>
    <w:p w14:paraId="49E7896E" w14:textId="4DAD407F" w:rsidR="006E3908" w:rsidRPr="00130B92" w:rsidRDefault="0045186A" w:rsidP="00FB35D2">
      <w:pPr>
        <w:pStyle w:val="PleadingBodyText"/>
        <w:rPr>
          <w:rFonts w:eastAsia="Calibri"/>
          <w:highlight w:val="yellow"/>
        </w:rPr>
      </w:pPr>
      <w:r w:rsidRPr="00130B92">
        <w:rPr>
          <w:rFonts w:eastAsia="Calibri"/>
        </w:rPr>
        <w:sym w:font="Webdings" w:char="F063"/>
      </w:r>
      <w:r w:rsidRPr="00130B92">
        <w:rPr>
          <w:rFonts w:eastAsia="Calibri"/>
        </w:rPr>
        <w:t>  </w:t>
      </w:r>
      <w:r w:rsidR="00726A0C" w:rsidRPr="00130B92">
        <w:rPr>
          <w:rFonts w:eastAsia="Calibri"/>
        </w:rPr>
        <w:t xml:space="preserve">{% if </w:t>
      </w:r>
      <w:proofErr w:type="spellStart"/>
      <w:r w:rsidR="00726A0C" w:rsidRPr="00130B92">
        <w:rPr>
          <w:rFonts w:eastAsia="Calibri"/>
        </w:rPr>
        <w:t>party.lawyers.there_are_any</w:t>
      </w:r>
      <w:proofErr w:type="spellEnd"/>
      <w:r w:rsidR="00726A0C" w:rsidRPr="00130B92">
        <w:rPr>
          <w:rFonts w:eastAsia="Calibri"/>
        </w:rPr>
        <w:t xml:space="preserve"> %}{{</w:t>
      </w:r>
      <w:proofErr w:type="spellStart"/>
      <w:r w:rsidR="00726A0C" w:rsidRPr="00130B92">
        <w:rPr>
          <w:rFonts w:eastAsia="Calibri"/>
          <w:highlight w:val="yellow"/>
        </w:rPr>
        <w:t>party.lawyers</w:t>
      </w:r>
      <w:proofErr w:type="spellEnd"/>
      <w:r w:rsidR="00726A0C" w:rsidRPr="00130B92">
        <w:rPr>
          <w:rFonts w:eastAsia="Calibri"/>
          <w:highlight w:val="yellow"/>
        </w:rPr>
        <w:t>}}</w:t>
      </w:r>
      <w:r w:rsidRPr="00130B92">
        <w:rPr>
          <w:rFonts w:eastAsia="Calibri"/>
          <w:highlight w:val="yellow"/>
        </w:rPr>
        <w:t xml:space="preserve"> appeared in court / remotely for </w:t>
      </w:r>
      <w:r w:rsidR="006E3908" w:rsidRPr="00130B92">
        <w:rPr>
          <w:rFonts w:eastAsia="Calibri"/>
          <w:highlight w:val="yellow"/>
        </w:rPr>
        <w:t>{% endif %}{{</w:t>
      </w:r>
      <w:proofErr w:type="spellStart"/>
      <w:r w:rsidR="006E3908" w:rsidRPr="00130B92">
        <w:rPr>
          <w:rFonts w:eastAsia="Calibri"/>
          <w:highlight w:val="yellow"/>
        </w:rPr>
        <w:t>party.party_role</w:t>
      </w:r>
      <w:proofErr w:type="spellEnd"/>
      <w:r w:rsidR="006E3908" w:rsidRPr="00130B92">
        <w:rPr>
          <w:rFonts w:eastAsia="Calibri"/>
          <w:highlight w:val="yellow"/>
        </w:rPr>
        <w:t>}} {{</w:t>
      </w:r>
      <w:proofErr w:type="spellStart"/>
      <w:r w:rsidR="006E3908" w:rsidRPr="00130B92">
        <w:rPr>
          <w:rFonts w:eastAsia="Calibri"/>
          <w:highlight w:val="yellow"/>
        </w:rPr>
        <w:t>party.</w:t>
      </w:r>
      <w:r w:rsidR="006E3908">
        <w:t>party_plus_whole_name_plus_</w:t>
      </w:r>
      <w:r w:rsidR="006E3908" w:rsidRPr="00FB7CED">
        <w:t>short</w:t>
      </w:r>
      <w:proofErr w:type="spellEnd"/>
      <w:r w:rsidR="006E3908">
        <w:t>}}</w:t>
      </w:r>
      <w:r w:rsidR="006E3908" w:rsidRPr="00130B92">
        <w:rPr>
          <w:rFonts w:eastAsia="Calibri"/>
        </w:rPr>
        <w:t xml:space="preserve">{% if not </w:t>
      </w:r>
      <w:proofErr w:type="spellStart"/>
      <w:r w:rsidR="006E3908" w:rsidRPr="00130B92">
        <w:rPr>
          <w:rFonts w:eastAsia="Calibri"/>
        </w:rPr>
        <w:t>party.lawyers.there_are_any</w:t>
      </w:r>
      <w:proofErr w:type="spellEnd"/>
      <w:r w:rsidR="006E3908" w:rsidRPr="00130B92">
        <w:rPr>
          <w:rFonts w:eastAsia="Calibri"/>
        </w:rPr>
        <w:t xml:space="preserve"> %}appeared in pro per{% endif %}</w:t>
      </w:r>
      <w:r w:rsidRPr="00130B92">
        <w:rPr>
          <w:rFonts w:eastAsia="Calibri"/>
          <w:highlight w:val="yellow"/>
        </w:rPr>
        <w:t>;</w:t>
      </w:r>
    </w:p>
    <w:p w14:paraId="243251C1" w14:textId="2BA1EA70" w:rsidR="006E3908" w:rsidRPr="006E3908" w:rsidRDefault="006E3908" w:rsidP="006E3908">
      <w:pPr>
        <w:rPr>
          <w:rFonts w:eastAsia="Calibri"/>
          <w:highlight w:val="yellow"/>
        </w:rPr>
      </w:pPr>
      <w:r>
        <w:rPr>
          <w:rFonts w:eastAsia="Calibri"/>
          <w:highlight w:val="yellow"/>
        </w:rPr>
        <w:t xml:space="preserve">{%p </w:t>
      </w:r>
      <w:proofErr w:type="spellStart"/>
      <w:r>
        <w:rPr>
          <w:rFonts w:eastAsia="Calibri"/>
          <w:highlight w:val="yellow"/>
        </w:rPr>
        <w:t>endfor</w:t>
      </w:r>
      <w:proofErr w:type="spellEnd"/>
      <w:r>
        <w:rPr>
          <w:rFonts w:eastAsia="Calibri"/>
          <w:highlight w:val="yellow"/>
        </w:rPr>
        <w:t xml:space="preserve"> %}</w:t>
      </w:r>
    </w:p>
    <w:p w14:paraId="3B5FB44B" w14:textId="77777777" w:rsidR="0045186A" w:rsidRPr="00EC4DB2" w:rsidRDefault="0045186A" w:rsidP="00130B92">
      <w:pPr>
        <w:pStyle w:val="PleadingBodyText"/>
        <w:rPr>
          <w:rFonts w:eastAsia="Calibri"/>
          <w:highlight w:val="yellow"/>
          <w:u w:color="000000"/>
        </w:rPr>
      </w:pPr>
      <w:r w:rsidRPr="00EC4DB2">
        <w:rPr>
          <w:rFonts w:eastAsia="Calibri"/>
          <w:highlight w:val="yellow"/>
          <w:u w:color="000000"/>
        </w:rPr>
        <w:sym w:font="Webdings" w:char="F063"/>
      </w:r>
      <w:r w:rsidRPr="00EC4DB2">
        <w:rPr>
          <w:rFonts w:eastAsia="Calibri"/>
          <w:highlight w:val="yellow"/>
          <w:u w:color="000000"/>
        </w:rPr>
        <w:t>  _________________________ also appeared remotely.</w:t>
      </w:r>
    </w:p>
    <w:p w14:paraId="61946C19" w14:textId="77777777" w:rsidR="0045186A" w:rsidRPr="00EC4DB2" w:rsidRDefault="0045186A" w:rsidP="00130B92">
      <w:pPr>
        <w:pStyle w:val="PleadingBodyText"/>
        <w:rPr>
          <w:rFonts w:eastAsia="Calibri"/>
          <w:u w:color="000000"/>
        </w:rPr>
      </w:pPr>
      <w:r w:rsidRPr="00EC4DB2">
        <w:rPr>
          <w:rFonts w:eastAsia="Calibri"/>
          <w:u w:color="000000"/>
        </w:rPr>
        <w:t>The Court, having reviewed and considered the moving and opposing papers, evidence submitted by the parties, and any oral argument of counsel, and for good cause appearing,</w:t>
      </w:r>
    </w:p>
    <w:p w14:paraId="1603E688" w14:textId="1DA58760" w:rsidR="0045186A" w:rsidRPr="00130B92" w:rsidRDefault="00D96483" w:rsidP="00FB35D2">
      <w:pPr>
        <w:pStyle w:val="PleadingBodyText"/>
        <w:rPr>
          <w:rFonts w:eastAsia="Calibri"/>
        </w:rPr>
      </w:pPr>
      <w:r w:rsidRPr="00FB35D2">
        <w:rPr>
          <w:rStyle w:val="PleadingBodyCAPSText"/>
          <w:rFonts w:eastAsia="Calibri"/>
        </w:rPr>
        <w:t>The Court Hereby Orders</w:t>
      </w:r>
      <w:r w:rsidRPr="00FB35D2">
        <w:rPr>
          <w:rFonts w:eastAsia="Calibri"/>
        </w:rPr>
        <w:t xml:space="preserve"> </w:t>
      </w:r>
      <w:r w:rsidR="0045186A" w:rsidRPr="00130B92">
        <w:rPr>
          <w:rFonts w:eastAsia="Calibri"/>
        </w:rPr>
        <w:t>as follows:</w:t>
      </w:r>
    </w:p>
    <w:p w14:paraId="2EAFB504" w14:textId="5B5CE8B6" w:rsidR="0045186A" w:rsidRPr="00EC4DB2" w:rsidRDefault="0045186A" w:rsidP="00EE00FD">
      <w:pPr>
        <w:pStyle w:val="NumberedText"/>
        <w:numPr>
          <w:ilvl w:val="0"/>
          <w:numId w:val="9"/>
        </w:numPr>
      </w:pPr>
      <w:r w:rsidRPr="00EC4DB2">
        <w:t xml:space="preserve">The </w:t>
      </w:r>
      <w:r w:rsidR="00D73863" w:rsidRPr="00EC4DB2">
        <w:t>{{</w:t>
      </w:r>
      <w:r w:rsidR="00AC46D4" w:rsidRPr="00EC4DB2">
        <w:t xml:space="preserve"> </w:t>
      </w:r>
      <w:proofErr w:type="spellStart"/>
      <w:r w:rsidR="00D73863" w:rsidRPr="00EC4DB2">
        <w:t>doc.lm_proceeding_title_short</w:t>
      </w:r>
      <w:proofErr w:type="spellEnd"/>
      <w:r w:rsidR="00AC46D4" w:rsidRPr="00EC4DB2">
        <w:t xml:space="preserve"> </w:t>
      </w:r>
      <w:r w:rsidR="00D73863" w:rsidRPr="00EC4DB2">
        <w:t xml:space="preserve">}} </w:t>
      </w:r>
      <w:r w:rsidRPr="00EC4DB2">
        <w:t xml:space="preserve">is </w:t>
      </w:r>
      <w:r w:rsidR="00FB35D2" w:rsidRPr="00FB35D2">
        <w:rPr>
          <w:rStyle w:val="PleadingBodyCAPSText"/>
        </w:rPr>
        <w:t>Granted</w:t>
      </w:r>
      <w:r w:rsidR="00FB35D2" w:rsidRPr="00EC4DB2">
        <w:t xml:space="preserve"> </w:t>
      </w:r>
      <w:r w:rsidRPr="00EC4DB2">
        <w:t>in its entirety.</w:t>
      </w:r>
    </w:p>
    <w:p w14:paraId="32C20E78" w14:textId="33795B23" w:rsidR="00D73863" w:rsidRPr="00EC4DB2" w:rsidRDefault="00FB35D2" w:rsidP="00EE00FD">
      <w:pPr>
        <w:pStyle w:val="NumberedText"/>
        <w:rPr>
          <w:highlight w:val="yellow"/>
        </w:rPr>
      </w:pPr>
      <w:r w:rsidRPr="00FB35D2">
        <w:rPr>
          <w:highlight w:val="yellow"/>
        </w:rPr>
        <w:t>xxxxx</w:t>
      </w:r>
      <w:r>
        <w:rPr>
          <w:highlight w:val="yellow"/>
        </w:rPr>
        <w:t>.</w:t>
      </w:r>
    </w:p>
    <w:p w14:paraId="2A353DD5" w14:textId="77777777" w:rsidR="0045186A" w:rsidRPr="00EC4DB2" w:rsidRDefault="0045186A" w:rsidP="00EE00FD">
      <w:pPr>
        <w:pStyle w:val="NumberedText"/>
      </w:pPr>
      <w:r w:rsidRPr="00EC4DB2">
        <w:lastRenderedPageBreak/>
        <w:t>This order is effective immediately.</w:t>
      </w:r>
    </w:p>
    <w:p w14:paraId="5791ED18" w14:textId="119E5004" w:rsidR="0045186A" w:rsidRPr="00FB35D2" w:rsidRDefault="002615BF" w:rsidP="00FB35D2">
      <w:pPr>
        <w:pStyle w:val="PleadingBodyText"/>
        <w:rPr>
          <w:rStyle w:val="PleadingBodyCAPSText"/>
        </w:rPr>
      </w:pPr>
      <w:proofErr w:type="gramStart"/>
      <w:r w:rsidRPr="00FB35D2">
        <w:rPr>
          <w:rStyle w:val="PleadingBodyCAPSText"/>
        </w:rPr>
        <w:t>So</w:t>
      </w:r>
      <w:proofErr w:type="gramEnd"/>
      <w:r w:rsidRPr="00FB35D2">
        <w:rPr>
          <w:rStyle w:val="PleadingBodyCAPSText"/>
        </w:rPr>
        <w:t xml:space="preserve"> Ordered</w:t>
      </w:r>
      <w:r w:rsidR="0045186A" w:rsidRPr="00FB35D2">
        <w:rPr>
          <w:rStyle w:val="PleadingBodyCAPSText"/>
        </w:rPr>
        <w:t>.</w:t>
      </w:r>
    </w:p>
    <w:p w14:paraId="14418DF5" w14:textId="596B9081" w:rsidR="0045186A" w:rsidRPr="00EC4DB2" w:rsidRDefault="0045186A" w:rsidP="007468E3">
      <w:pPr>
        <w:keepNext/>
        <w:keepLines/>
        <w:tabs>
          <w:tab w:val="left" w:pos="4860"/>
        </w:tabs>
        <w:spacing w:before="160" w:line="240" w:lineRule="auto"/>
        <w:ind w:right="-86"/>
        <w:rPr>
          <w:rFonts w:eastAsia="Calibri"/>
          <w:bCs/>
          <w:color w:val="000000"/>
          <w:u w:color="000000"/>
        </w:rPr>
      </w:pPr>
      <w:r w:rsidRPr="00EC4DB2">
        <w:rPr>
          <w:rFonts w:eastAsia="Calibri"/>
          <w:bCs/>
          <w:color w:val="000000"/>
          <w:u w:color="000000"/>
        </w:rPr>
        <w:t>Dated: __________________</w:t>
      </w:r>
      <w:r w:rsidRPr="00EC4DB2">
        <w:rPr>
          <w:rFonts w:eastAsia="Calibri"/>
          <w:bCs/>
          <w:color w:val="000000"/>
          <w:u w:color="000000"/>
        </w:rPr>
        <w:tab/>
        <w:t>_________________________</w:t>
      </w:r>
    </w:p>
    <w:p w14:paraId="31EFBA7C" w14:textId="09F2D7B4" w:rsidR="0045186A" w:rsidRPr="00EC4DB2" w:rsidRDefault="0045186A" w:rsidP="00D73863">
      <w:pPr>
        <w:keepNext/>
        <w:keepLines/>
        <w:ind w:left="4867"/>
        <w:rPr>
          <w:color w:val="000000"/>
          <w:u w:color="000000"/>
        </w:rPr>
      </w:pPr>
      <w:r w:rsidRPr="00EC4DB2">
        <w:rPr>
          <w:rFonts w:eastAsia="Calibri"/>
          <w:color w:val="000000"/>
          <w:u w:color="000000"/>
        </w:rPr>
        <w:t xml:space="preserve">Hon. </w:t>
      </w:r>
      <w:r w:rsidR="00D73863" w:rsidRPr="00EC4DB2">
        <w:rPr>
          <w:color w:val="000000"/>
          <w:u w:color="000000"/>
        </w:rPr>
        <w:t>{{</w:t>
      </w:r>
      <w:proofErr w:type="spellStart"/>
      <w:r w:rsidR="00D73863" w:rsidRPr="00EC4DB2">
        <w:rPr>
          <w:color w:val="000000"/>
          <w:u w:color="000000"/>
        </w:rPr>
        <w:t>hrg.judge</w:t>
      </w:r>
      <w:proofErr w:type="spellEnd"/>
      <w:r w:rsidR="00D73863" w:rsidRPr="00EC4DB2">
        <w:rPr>
          <w:color w:val="000000"/>
          <w:u w:color="000000"/>
        </w:rPr>
        <w:t>}}</w:t>
      </w:r>
    </w:p>
    <w:p w14:paraId="54D1EFA7" w14:textId="77777777" w:rsidR="0045186A" w:rsidRPr="00EC4DB2" w:rsidRDefault="0045186A" w:rsidP="00D73863">
      <w:pPr>
        <w:keepNext/>
        <w:keepLines/>
        <w:spacing w:line="240" w:lineRule="auto"/>
        <w:ind w:left="4860"/>
        <w:rPr>
          <w:rFonts w:eastAsia="Calibri"/>
          <w:color w:val="000000"/>
          <w:u w:color="000000"/>
        </w:rPr>
      </w:pPr>
      <w:r w:rsidRPr="00EC4DB2">
        <w:rPr>
          <w:color w:val="000000"/>
          <w:u w:color="000000"/>
        </w:rPr>
        <w:t xml:space="preserve">Superior Court </w:t>
      </w:r>
      <w:r w:rsidRPr="00EC4DB2">
        <w:rPr>
          <w:rFonts w:eastAsia="Calibri"/>
          <w:color w:val="000000"/>
          <w:u w:color="000000"/>
        </w:rPr>
        <w:t>Judge</w:t>
      </w:r>
    </w:p>
    <w:p w14:paraId="7E78B340" w14:textId="77777777" w:rsidR="0045186A" w:rsidRPr="00EC4DB2" w:rsidRDefault="0045186A" w:rsidP="00D73863">
      <w:pPr>
        <w:keepNext/>
        <w:keepLines/>
        <w:spacing w:line="240" w:lineRule="auto"/>
        <w:rPr>
          <w:rFonts w:eastAsia="Calibri"/>
          <w:color w:val="000000"/>
          <w:u w:color="000000"/>
        </w:rPr>
      </w:pPr>
    </w:p>
    <w:p w14:paraId="77818965" w14:textId="4BD2F498" w:rsidR="0045186A" w:rsidRPr="00EC4DB2" w:rsidRDefault="0045186A" w:rsidP="00CD1171">
      <w:pPr>
        <w:keepNext/>
        <w:keepLines/>
        <w:spacing w:line="240" w:lineRule="auto"/>
        <w:ind w:right="5580"/>
        <w:rPr>
          <w:rFonts w:eastAsia="Calibri"/>
          <w:i/>
          <w:iCs/>
          <w:color w:val="000000"/>
          <w:u w:color="000000"/>
        </w:rPr>
      </w:pPr>
      <w:r w:rsidRPr="00CA211F">
        <w:rPr>
          <w:rFonts w:eastAsia="Calibri"/>
        </w:rPr>
        <w:t>[</w:t>
      </w:r>
      <w:r w:rsidRPr="00EC4DB2">
        <w:rPr>
          <w:rFonts w:eastAsia="Calibri"/>
          <w:i/>
          <w:iCs/>
          <w:color w:val="000000"/>
          <w:u w:color="000000"/>
        </w:rPr>
        <w:t xml:space="preserve">Submitted by </w:t>
      </w:r>
      <w:r w:rsidR="00D73863" w:rsidRPr="00EC4DB2">
        <w:rPr>
          <w:rFonts w:eastAsia="Calibri"/>
          <w:i/>
          <w:iCs/>
          <w:color w:val="000000"/>
          <w:u w:color="000000"/>
        </w:rPr>
        <w:t>{{</w:t>
      </w:r>
      <w:r w:rsidR="00E7427D" w:rsidRPr="00EC4DB2">
        <w:rPr>
          <w:rFonts w:eastAsia="Calibri"/>
          <w:i/>
          <w:iCs/>
          <w:color w:val="000000"/>
          <w:u w:color="000000"/>
        </w:rPr>
        <w:t xml:space="preserve"> </w:t>
      </w:r>
      <w:proofErr w:type="spellStart"/>
      <w:r w:rsidR="0081745B">
        <w:rPr>
          <w:rFonts w:eastAsia="Calibri"/>
          <w:i/>
          <w:iCs/>
          <w:color w:val="000000"/>
          <w:u w:color="000000"/>
        </w:rPr>
        <w:t>g.</w:t>
      </w:r>
      <w:r w:rsidR="00D73863" w:rsidRPr="00EC4DB2">
        <w:rPr>
          <w:rFonts w:eastAsia="Calibri"/>
          <w:i/>
          <w:iCs/>
          <w:color w:val="000000"/>
          <w:u w:color="000000"/>
        </w:rPr>
        <w:t>author</w:t>
      </w:r>
      <w:proofErr w:type="spellEnd"/>
      <w:r w:rsidR="00E7427D" w:rsidRPr="00EC4DB2">
        <w:rPr>
          <w:rFonts w:eastAsia="Calibri"/>
          <w:i/>
          <w:iCs/>
          <w:color w:val="000000"/>
          <w:u w:color="000000"/>
        </w:rPr>
        <w:t>[0]</w:t>
      </w:r>
      <w:r w:rsidR="00D73863" w:rsidRPr="00EC4DB2">
        <w:rPr>
          <w:rFonts w:eastAsia="Calibri"/>
          <w:i/>
          <w:iCs/>
          <w:color w:val="000000"/>
          <w:u w:color="000000"/>
        </w:rPr>
        <w:t>.</w:t>
      </w:r>
      <w:proofErr w:type="spellStart"/>
      <w:r w:rsidR="00D73863" w:rsidRPr="00EC4DB2">
        <w:rPr>
          <w:rFonts w:eastAsia="Calibri"/>
          <w:i/>
          <w:iCs/>
          <w:color w:val="000000"/>
          <w:u w:color="000000"/>
        </w:rPr>
        <w:t>law_firm</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i/>
          <w:iCs/>
          <w:color w:val="000000"/>
          <w:u w:color="000000"/>
        </w:rPr>
        <w:t>,</w:t>
      </w:r>
    </w:p>
    <w:p w14:paraId="3F80DE4E" w14:textId="32099F8A" w:rsidR="0045186A" w:rsidRPr="00D044FB" w:rsidRDefault="0045186A" w:rsidP="00CD1171">
      <w:pPr>
        <w:keepNext/>
        <w:keepLines/>
        <w:spacing w:line="240" w:lineRule="auto"/>
        <w:ind w:right="5580"/>
        <w:rPr>
          <w:rFonts w:eastAsia="Calibri"/>
        </w:rPr>
      </w:pPr>
      <w:r w:rsidRPr="00EC4DB2">
        <w:rPr>
          <w:rFonts w:eastAsia="Calibri"/>
          <w:i/>
          <w:iCs/>
          <w:color w:val="000000"/>
          <w:u w:color="000000"/>
        </w:rPr>
        <w:t xml:space="preserve">Counsel for </w:t>
      </w:r>
      <w:r w:rsidR="00D73863" w:rsidRPr="00EC4DB2">
        <w:rPr>
          <w:rFonts w:eastAsia="Calibri"/>
          <w:i/>
          <w:iCs/>
          <w:color w:val="000000"/>
          <w:u w:color="000000"/>
        </w:rPr>
        <w:t>{{</w:t>
      </w:r>
      <w:r w:rsidR="00E7427D" w:rsidRPr="00EC4DB2">
        <w:rPr>
          <w:rFonts w:eastAsia="Calibri"/>
          <w:i/>
          <w:iCs/>
          <w:color w:val="000000"/>
          <w:u w:color="000000"/>
        </w:rPr>
        <w:t xml:space="preserve"> </w:t>
      </w:r>
      <w:proofErr w:type="spellStart"/>
      <w:r w:rsidR="009824F5" w:rsidRPr="00EC4DB2">
        <w:rPr>
          <w:rFonts w:eastAsia="Calibri"/>
          <w:i/>
          <w:iCs/>
          <w:color w:val="000000"/>
          <w:u w:color="000000"/>
        </w:rPr>
        <w:t>doc.lm_proceeding_movant</w:t>
      </w:r>
      <w:r w:rsidR="00D73863" w:rsidRPr="00EC4DB2">
        <w:rPr>
          <w:rFonts w:eastAsia="Calibri"/>
          <w:i/>
          <w:iCs/>
          <w:color w:val="000000"/>
          <w:u w:color="000000"/>
        </w:rPr>
        <w:t>.short_name</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CA211F">
        <w:rPr>
          <w:rFonts w:eastAsia="Calibri"/>
        </w:rPr>
        <w:t>]</w:t>
      </w:r>
    </w:p>
    <w:p w14:paraId="0EF49BB1" w14:textId="77777777" w:rsidR="006A47A5" w:rsidRPr="00EC4DB2" w:rsidRDefault="006A47A5" w:rsidP="00D130A3">
      <w:r w:rsidRPr="00EC4DB2">
        <w:t>{%p endif %}</w:t>
      </w:r>
    </w:p>
    <w:p w14:paraId="1F208157" w14:textId="307B48B0" w:rsidR="006A47A5" w:rsidRPr="00EC4DB2" w:rsidRDefault="006A47A5" w:rsidP="00D130A3">
      <w:r w:rsidRPr="00EC4DB2">
        <w:t xml:space="preserve">{%p if </w:t>
      </w:r>
      <w:proofErr w:type="spellStart"/>
      <w:r w:rsidRPr="00EC4DB2">
        <w:t>doc.type</w:t>
      </w:r>
      <w:proofErr w:type="spellEnd"/>
      <w:r w:rsidRPr="00EC4DB2">
        <w:t xml:space="preserve"> == “Proof of Service” %}</w:t>
      </w:r>
    </w:p>
    <w:p w14:paraId="113107DA" w14:textId="0CC52D33" w:rsidR="00765F77" w:rsidRPr="00EC4DB2" w:rsidRDefault="00765F77" w:rsidP="00732F0C">
      <w:pPr>
        <w:spacing w:line="240" w:lineRule="auto"/>
      </w:pPr>
      <w:r w:rsidRPr="00EC4DB2">
        <w:t>{{</w:t>
      </w:r>
      <w:r w:rsidR="002E2A15">
        <w:t xml:space="preserve">r </w:t>
      </w:r>
      <w:proofErr w:type="spellStart"/>
      <w:r w:rsidR="00CF59B4" w:rsidRPr="00CF59B4">
        <w:t>build_POS</w:t>
      </w:r>
      <w:proofErr w:type="spellEnd"/>
      <w:r w:rsidR="00CF59B4" w:rsidRPr="00CF59B4">
        <w:t>(</w:t>
      </w:r>
      <w:proofErr w:type="spellStart"/>
      <w:r w:rsidR="0018365D">
        <w:t>doc.</w:t>
      </w:r>
      <w:r w:rsidR="00CF59B4" w:rsidRPr="00CF59B4">
        <w:t>all_servees</w:t>
      </w:r>
      <w:proofErr w:type="spellEnd"/>
      <w:r w:rsidR="00CF59B4" w:rsidRPr="00CF59B4">
        <w:t xml:space="preserve">, </w:t>
      </w:r>
      <w:proofErr w:type="spellStart"/>
      <w:r w:rsidR="0018365D">
        <w:t>doc.</w:t>
      </w:r>
      <w:r w:rsidR="00CF59B4" w:rsidRPr="00CF59B4">
        <w:t>documents_served</w:t>
      </w:r>
      <w:proofErr w:type="spellEnd"/>
      <w:r w:rsidR="00CF59B4" w:rsidRPr="00CF59B4">
        <w:t xml:space="preserve">, </w:t>
      </w:r>
      <w:proofErr w:type="spellStart"/>
      <w:r w:rsidR="0018365D">
        <w:t>doc.</w:t>
      </w:r>
      <w:r w:rsidR="00CF59B4" w:rsidRPr="00CF59B4">
        <w:t>server_address</w:t>
      </w:r>
      <w:proofErr w:type="spellEnd"/>
      <w:r w:rsidR="00E94912">
        <w:t>)</w:t>
      </w:r>
      <w:r w:rsidR="002E2A15">
        <w:t xml:space="preserve"> | </w:t>
      </w:r>
      <w:proofErr w:type="spellStart"/>
      <w:r w:rsidR="002E2A15">
        <w:t>inline_markdown</w:t>
      </w:r>
      <w:proofErr w:type="spellEnd"/>
      <w:r w:rsidR="002E2A15">
        <w:t xml:space="preserve"> </w:t>
      </w:r>
      <w:r w:rsidRPr="00EC4DB2">
        <w:t>}}</w:t>
      </w:r>
    </w:p>
    <w:p w14:paraId="2106E747" w14:textId="634B36B9" w:rsidR="00765F77" w:rsidRDefault="008E4878" w:rsidP="00732F0C">
      <w:pPr>
        <w:rPr>
          <w:highlight w:val="yellow"/>
        </w:rPr>
      </w:pPr>
      <w:r w:rsidRPr="008E4878">
        <w:rPr>
          <w:highlight w:val="yellow"/>
        </w:rPr>
        <w:t>Xxxxx</w:t>
      </w:r>
    </w:p>
    <w:p w14:paraId="500FA311" w14:textId="1CF108C8" w:rsidR="008E4878" w:rsidRPr="00EC4DB2" w:rsidRDefault="008E4878" w:rsidP="00732F0C">
      <w:pPr>
        <w:rPr>
          <w:highlight w:val="yellow"/>
        </w:rPr>
      </w:pPr>
      <w:r>
        <w:rPr>
          <w:highlight w:val="yellow"/>
        </w:rPr>
        <w:t xml:space="preserve">{{ </w:t>
      </w:r>
      <w:proofErr w:type="spellStart"/>
      <w:r>
        <w:rPr>
          <w:highlight w:val="yellow"/>
        </w:rPr>
        <w:t>build_service_address_block</w:t>
      </w:r>
      <w:proofErr w:type="spellEnd"/>
      <w:r w:rsidRPr="008E4878">
        <w:t>(</w:t>
      </w:r>
      <w:proofErr w:type="spellStart"/>
      <w:r w:rsidRPr="008E4878">
        <w:t>parties_plus_nonparties_sorted_list</w:t>
      </w:r>
      <w:proofErr w:type="spellEnd"/>
      <w:r w:rsidRPr="008E4878">
        <w:t>)</w:t>
      </w:r>
      <w:r>
        <w:t xml:space="preserve"> }}</w:t>
      </w:r>
    </w:p>
    <w:p w14:paraId="12B96886" w14:textId="75B739CB" w:rsidR="006A47A5" w:rsidRDefault="006A47A5" w:rsidP="00D130A3">
      <w:r w:rsidRPr="00EC4DB2">
        <w:t>{%p endif %}</w:t>
      </w:r>
      <w:bookmarkEnd w:id="0"/>
    </w:p>
    <w:p w14:paraId="297A1DEA" w14:textId="0EA8F491" w:rsidR="00F65BDB" w:rsidRPr="00F65BDB" w:rsidRDefault="00F65BDB" w:rsidP="00F65BDB">
      <w:pPr>
        <w:rPr>
          <w:rFonts w:ascii="Equity A" w:hAnsi="Equity A"/>
          <w:color w:val="000000"/>
          <w:u w:color="000000"/>
        </w:rPr>
      </w:pPr>
      <w:r w:rsidRPr="00F65BDB">
        <w:rPr>
          <w:rFonts w:ascii="Equity A" w:hAnsi="Equity A"/>
          <w:color w:val="000000"/>
          <w:u w:color="000000"/>
        </w:rPr>
        <w:t xml:space="preserve">{%p if </w:t>
      </w:r>
      <w:proofErr w:type="spellStart"/>
      <w:r w:rsidR="002B1A90">
        <w:rPr>
          <w:rFonts w:ascii="Equity A" w:hAnsi="Equity A"/>
          <w:color w:val="000000"/>
          <w:u w:color="000000"/>
        </w:rPr>
        <w:t>doc.</w:t>
      </w:r>
      <w:r w:rsidRPr="00F65BDB">
        <w:rPr>
          <w:rFonts w:ascii="Equity A" w:hAnsi="Equity A"/>
          <w:color w:val="000000"/>
          <w:u w:color="000000"/>
        </w:rPr>
        <w:t>sig_block_type</w:t>
      </w:r>
      <w:proofErr w:type="spellEnd"/>
      <w:r w:rsidRPr="00F65BDB">
        <w:rPr>
          <w:rFonts w:ascii="Equity A" w:hAnsi="Equity A"/>
          <w:color w:val="000000"/>
          <w:u w:color="000000"/>
        </w:rPr>
        <w:t xml:space="preserve"> == ‘author’ %}</w:t>
      </w:r>
    </w:p>
    <w:p w14:paraId="4CDA5547" w14:textId="77777777" w:rsidR="00F65BDB" w:rsidRPr="00F65BDB" w:rsidRDefault="00F65BDB" w:rsidP="00F65BDB">
      <w:pPr>
        <w:keepNext/>
        <w:keepLines/>
        <w:tabs>
          <w:tab w:val="left" w:pos="4510"/>
        </w:tabs>
        <w:spacing w:before="240" w:after="360"/>
        <w:ind w:left="4507"/>
        <w:contextualSpacing w:val="0"/>
        <w:rPr>
          <w:rFonts w:ascii="Equity A" w:hAnsi="Equity A"/>
          <w:color w:val="000000"/>
          <w:u w:color="000000"/>
        </w:rPr>
      </w:pPr>
      <w:bookmarkStart w:id="18" w:name="_Hlk165299157"/>
      <w:r w:rsidRPr="00F65BDB">
        <w:rPr>
          <w:rFonts w:ascii="Equity A" w:hAnsi="Equity A"/>
          <w:color w:val="000000"/>
          <w:u w:color="000000"/>
        </w:rPr>
        <w:t>Respectfully submitted,</w:t>
      </w:r>
    </w:p>
    <w:p w14:paraId="6F065244" w14:textId="31C4735F" w:rsidR="00F65BDB" w:rsidRPr="00F65BDB" w:rsidRDefault="00F65BDB" w:rsidP="00F65BDB">
      <w:pPr>
        <w:keepNext/>
        <w:keepLines/>
        <w:tabs>
          <w:tab w:val="left" w:pos="4510"/>
        </w:tabs>
        <w:spacing w:line="240" w:lineRule="auto"/>
        <w:ind w:left="29"/>
        <w:rPr>
          <w:rFonts w:ascii="Equity A" w:hAnsi="Equity A"/>
          <w:color w:val="000000"/>
          <w:u w:color="000000"/>
        </w:rPr>
      </w:pPr>
      <w:r w:rsidRPr="00F65BDB">
        <w:rPr>
          <w:rFonts w:ascii="Equity A" w:hAnsi="Equity A"/>
          <w:color w:val="000000"/>
          <w:u w:color="000000"/>
        </w:rPr>
        <w:t xml:space="preserve">Dated: {% if </w:t>
      </w:r>
      <w:proofErr w:type="spellStart"/>
      <w:r w:rsidR="002B1A90">
        <w:rPr>
          <w:rFonts w:ascii="Equity A" w:hAnsi="Equity A"/>
          <w:color w:val="000000"/>
          <w:u w:color="000000"/>
        </w:rPr>
        <w:t>doc.</w:t>
      </w:r>
      <w:r w:rsidRPr="00F65BDB">
        <w:rPr>
          <w:rFonts w:ascii="Equity A" w:hAnsi="Equity A"/>
          <w:color w:val="000000"/>
          <w:u w:color="000000"/>
        </w:rPr>
        <w:t>sig_block_date_field</w:t>
      </w:r>
      <w:proofErr w:type="spellEnd"/>
      <w:r w:rsidRPr="00F65BDB">
        <w:rPr>
          <w:rFonts w:ascii="Equity A" w:hAnsi="Equity A"/>
          <w:color w:val="000000"/>
          <w:u w:color="000000"/>
        </w:rPr>
        <w:t xml:space="preserve"> == ‘Today’ %}</w:t>
      </w:r>
      <w:r w:rsidRPr="00F65BDB">
        <w:rPr>
          <w:rFonts w:ascii="Equity A" w:hAnsi="Equity A"/>
          <w:color w:val="000000"/>
          <w:highlight w:val="yellow"/>
          <w:u w:color="000000"/>
        </w:rPr>
        <w:fldChar w:fldCharType="begin"/>
      </w:r>
      <w:r w:rsidRPr="00F65BDB">
        <w:rPr>
          <w:rFonts w:ascii="Equity A" w:hAnsi="Equity A"/>
          <w:color w:val="000000"/>
          <w:highlight w:val="yellow"/>
          <w:u w:color="000000"/>
        </w:rPr>
        <w:instrText xml:space="preserve"> DATE  \@ "MMMM d, yyyy"  \* MERGEFORMAT </w:instrText>
      </w:r>
      <w:r w:rsidRPr="00F65BDB">
        <w:rPr>
          <w:rFonts w:ascii="Equity A" w:hAnsi="Equity A"/>
          <w:color w:val="000000"/>
          <w:highlight w:val="yellow"/>
          <w:u w:color="000000"/>
        </w:rPr>
        <w:fldChar w:fldCharType="separate"/>
      </w:r>
      <w:r w:rsidR="00FB46E1">
        <w:rPr>
          <w:rFonts w:ascii="Equity A" w:hAnsi="Equity A"/>
          <w:noProof/>
          <w:color w:val="000000"/>
          <w:highlight w:val="yellow"/>
          <w:u w:color="000000"/>
        </w:rPr>
        <w:t>May 11, 2024</w:t>
      </w:r>
      <w:r w:rsidRPr="00F65BDB">
        <w:rPr>
          <w:rFonts w:ascii="Equity A" w:hAnsi="Equity A"/>
          <w:color w:val="000000"/>
          <w:highlight w:val="yellow"/>
          <w:u w:color="000000"/>
        </w:rPr>
        <w:fldChar w:fldCharType="end"/>
      </w:r>
      <w:r w:rsidRPr="00F65BDB">
        <w:rPr>
          <w:rFonts w:ascii="Equity A" w:hAnsi="Equity A"/>
          <w:color w:val="000000"/>
          <w:u w:color="000000"/>
        </w:rPr>
        <w:t xml:space="preserve">{% </w:t>
      </w:r>
      <w:proofErr w:type="spellStart"/>
      <w:r w:rsidRPr="00F65BDB">
        <w:rPr>
          <w:rFonts w:ascii="Equity A" w:hAnsi="Equity A"/>
          <w:color w:val="000000"/>
          <w:u w:color="000000"/>
        </w:rPr>
        <w:t>elif</w:t>
      </w:r>
      <w:proofErr w:type="spellEnd"/>
      <w:r w:rsidRPr="00F65BDB">
        <w:rPr>
          <w:rFonts w:ascii="Equity A" w:hAnsi="Equity A"/>
          <w:color w:val="000000"/>
          <w:u w:color="000000"/>
        </w:rPr>
        <w:t xml:space="preserve"> </w:t>
      </w:r>
      <w:proofErr w:type="spellStart"/>
      <w:r w:rsidR="002B1A90">
        <w:rPr>
          <w:rFonts w:ascii="Equity A" w:hAnsi="Equity A"/>
          <w:color w:val="000000"/>
          <w:u w:color="000000"/>
        </w:rPr>
        <w:t>doc.</w:t>
      </w:r>
      <w:r w:rsidRPr="00F65BDB">
        <w:rPr>
          <w:rFonts w:ascii="Equity A" w:hAnsi="Equity A"/>
          <w:color w:val="000000"/>
          <w:u w:color="000000"/>
        </w:rPr>
        <w:t>sig_block_date_field</w:t>
      </w:r>
      <w:proofErr w:type="spellEnd"/>
      <w:r w:rsidRPr="00F65BDB">
        <w:rPr>
          <w:rFonts w:ascii="Equity A" w:hAnsi="Equity A"/>
          <w:color w:val="000000"/>
          <w:u w:color="000000"/>
        </w:rPr>
        <w:t xml:space="preserve"> == ‘Different Date’ %}</w:t>
      </w:r>
      <w:r w:rsidRPr="00F65BDB">
        <w:rPr>
          <w:rFonts w:ascii="Equity A" w:hAnsi="Equity A"/>
          <w:color w:val="000000"/>
          <w:highlight w:val="yellow"/>
          <w:u w:color="000000"/>
        </w:rPr>
        <w:t>{{</w:t>
      </w:r>
      <w:r w:rsidR="002B1A90">
        <w:rPr>
          <w:rFonts w:ascii="Equity A" w:hAnsi="Equity A"/>
          <w:color w:val="000000"/>
          <w:highlight w:val="yellow"/>
          <w:u w:color="000000"/>
        </w:rPr>
        <w:t xml:space="preserve"> </w:t>
      </w:r>
      <w:proofErr w:type="spellStart"/>
      <w:r w:rsidR="002B1A90">
        <w:rPr>
          <w:rFonts w:ascii="Equity A" w:hAnsi="Equity A"/>
          <w:color w:val="000000"/>
          <w:highlight w:val="yellow"/>
          <w:u w:color="000000"/>
        </w:rPr>
        <w:t>doc.</w:t>
      </w:r>
      <w:r w:rsidRPr="00F65BDB">
        <w:rPr>
          <w:rFonts w:ascii="Equity A" w:hAnsi="Equity A"/>
          <w:color w:val="000000"/>
          <w:highlight w:val="yellow"/>
          <w:u w:color="000000"/>
        </w:rPr>
        <w:t>sig_block_alternate_date</w:t>
      </w:r>
      <w:proofErr w:type="spellEnd"/>
      <w:r w:rsidR="002B1A90">
        <w:rPr>
          <w:rFonts w:ascii="Equity A" w:hAnsi="Equity A"/>
          <w:color w:val="000000"/>
          <w:highlight w:val="yellow"/>
          <w:u w:color="000000"/>
        </w:rPr>
        <w:t xml:space="preserve"> </w:t>
      </w:r>
      <w:r w:rsidRPr="00F65BDB">
        <w:rPr>
          <w:rFonts w:ascii="Equity A" w:hAnsi="Equity A"/>
          <w:color w:val="000000"/>
          <w:highlight w:val="yellow"/>
          <w:u w:color="000000"/>
        </w:rPr>
        <w:t>}}</w:t>
      </w:r>
      <w:r w:rsidRPr="00F65BDB">
        <w:rPr>
          <w:rFonts w:ascii="Equity A" w:hAnsi="Equity A"/>
          <w:color w:val="000000"/>
          <w:u w:color="000000"/>
        </w:rPr>
        <w:t>{% else %}___________________{% endif %}</w:t>
      </w:r>
      <w:r w:rsidRPr="00F65BDB">
        <w:rPr>
          <w:rFonts w:ascii="Equity A" w:hAnsi="Equity A"/>
          <w:color w:val="000000"/>
          <w:u w:color="000000"/>
        </w:rPr>
        <w:tab/>
        <w:t xml:space="preserve">{% if </w:t>
      </w:r>
      <w:proofErr w:type="spellStart"/>
      <w:r w:rsidRPr="00F65BDB">
        <w:rPr>
          <w:rFonts w:ascii="Equity A" w:hAnsi="Equity A"/>
          <w:color w:val="000000"/>
          <w:u w:color="000000"/>
        </w:rPr>
        <w:t>doc.sign</w:t>
      </w:r>
      <w:proofErr w:type="spellEnd"/>
      <w:r w:rsidRPr="00F65BDB">
        <w:rPr>
          <w:rFonts w:ascii="Equity A" w:hAnsi="Equity A"/>
          <w:color w:val="000000"/>
          <w:u w:color="000000"/>
        </w:rPr>
        <w:t xml:space="preserve"> and not </w:t>
      </w:r>
      <w:proofErr w:type="spellStart"/>
      <w:r w:rsidRPr="00F65BDB">
        <w:rPr>
          <w:rFonts w:ascii="Equity A" w:hAnsi="Equity A"/>
          <w:color w:val="000000"/>
          <w:u w:color="000000"/>
        </w:rPr>
        <w:t>showifdef</w:t>
      </w:r>
      <w:proofErr w:type="spellEnd"/>
      <w:r w:rsidRPr="00F65BDB">
        <w:rPr>
          <w:rFonts w:ascii="Equity A" w:hAnsi="Equity A"/>
          <w:color w:val="000000"/>
          <w:u w:color="000000"/>
        </w:rPr>
        <w:t>(‘</w:t>
      </w:r>
      <w:proofErr w:type="spellStart"/>
      <w:r w:rsidRPr="00F65BDB">
        <w:rPr>
          <w:rFonts w:ascii="Equity A" w:hAnsi="Equity A"/>
          <w:color w:val="000000"/>
          <w:u w:color="000000"/>
        </w:rPr>
        <w:t>special_rules</w:t>
      </w:r>
      <w:proofErr w:type="spellEnd"/>
      <w:r w:rsidRPr="00F65BDB">
        <w:rPr>
          <w:rFonts w:ascii="Equity A" w:hAnsi="Equity A"/>
          <w:color w:val="000000"/>
          <w:u w:color="000000"/>
        </w:rPr>
        <w:t xml:space="preserve">’) %}{% if </w:t>
      </w:r>
      <w:proofErr w:type="spellStart"/>
      <w:r w:rsidR="00FB46E1" w:rsidRPr="00FB46E1">
        <w:rPr>
          <w:rFonts w:ascii="Equity A" w:hAnsi="Equity A"/>
          <w:color w:val="000000"/>
          <w:u w:color="000000"/>
        </w:rPr>
        <w:t>g.author</w:t>
      </w:r>
      <w:proofErr w:type="spellEnd"/>
      <w:r w:rsidR="00FB46E1" w:rsidRPr="00FB46E1">
        <w:rPr>
          <w:rFonts w:ascii="Equity A" w:hAnsi="Equity A"/>
          <w:color w:val="000000"/>
          <w:u w:color="000000"/>
        </w:rPr>
        <w:t>[0].</w:t>
      </w:r>
      <w:proofErr w:type="spellStart"/>
      <w:r w:rsidR="00FB46E1" w:rsidRPr="00FB46E1">
        <w:rPr>
          <w:rFonts w:ascii="Equity A" w:hAnsi="Equity A"/>
          <w:color w:val="000000"/>
          <w:u w:color="000000"/>
        </w:rPr>
        <w:t>law_firm</w:t>
      </w:r>
      <w:proofErr w:type="spellEnd"/>
      <w:r w:rsidR="00FB46E1" w:rsidRPr="00FB46E1">
        <w:rPr>
          <w:rFonts w:ascii="Equity A" w:hAnsi="Equity A"/>
          <w:color w:val="000000"/>
          <w:u w:color="000000"/>
        </w:rPr>
        <w:t xml:space="preserve"> </w:t>
      </w:r>
      <w:r w:rsidR="00FB46E1">
        <w:rPr>
          <w:rFonts w:ascii="Equity A" w:hAnsi="Equity A"/>
          <w:color w:val="000000"/>
          <w:u w:color="000000"/>
        </w:rPr>
        <w:t>!</w:t>
      </w:r>
      <w:r w:rsidR="00FB46E1" w:rsidRPr="00FB46E1">
        <w:rPr>
          <w:rFonts w:ascii="Equity A" w:hAnsi="Equity A"/>
          <w:color w:val="000000"/>
          <w:u w:color="000000"/>
        </w:rPr>
        <w:t>= ‘Danielson Kim Law Group, P.C.’ %}</w:t>
      </w:r>
      <w:r w:rsidRPr="00F65BDB">
        <w:rPr>
          <w:rFonts w:ascii="Equity A" w:hAnsi="Equity A"/>
          <w:color w:val="000000"/>
          <w:u w:color="000000"/>
        </w:rPr>
        <w:t>{{</w:t>
      </w:r>
      <w:proofErr w:type="spellStart"/>
      <w:r w:rsidRPr="00F65BDB">
        <w:rPr>
          <w:rFonts w:ascii="Equity A" w:hAnsi="Equity A"/>
          <w:color w:val="000000"/>
          <w:u w:color="000000"/>
        </w:rPr>
        <w:t>user_signature</w:t>
      </w:r>
      <w:proofErr w:type="spellEnd"/>
      <w:r w:rsidRPr="00F65BDB">
        <w:rPr>
          <w:rFonts w:ascii="Equity A" w:hAnsi="Equity A"/>
          <w:color w:val="000000"/>
          <w:u w:color="000000"/>
        </w:rPr>
        <w:t>}}{% endif %}</w:t>
      </w:r>
      <w:r w:rsidRPr="00F65BDB">
        <w:rPr>
          <w:rFonts w:ascii="Equity A" w:hAnsi="Equity A"/>
          <w:noProof/>
          <w:color w:val="000000"/>
          <w:u w:color="000000"/>
        </w:rPr>
        <w:drawing>
          <wp:anchor distT="0" distB="0" distL="114300" distR="114300" simplePos="0" relativeHeight="251660288" behindDoc="1" locked="1" layoutInCell="1" allowOverlap="1" wp14:anchorId="2985F898" wp14:editId="4C37A1A2">
            <wp:simplePos x="0" y="0"/>
            <wp:positionH relativeFrom="margin">
              <wp:posOffset>2921000</wp:posOffset>
            </wp:positionH>
            <wp:positionV relativeFrom="paragraph">
              <wp:posOffset>545465</wp:posOffset>
            </wp:positionV>
            <wp:extent cx="1600200" cy="632460"/>
            <wp:effectExtent l="0" t="0" r="0" b="0"/>
            <wp:wrapNone/>
            <wp:docPr id="16" name="Picture 1"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600200" cy="632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5BDB">
        <w:rPr>
          <w:rFonts w:ascii="Equity A" w:hAnsi="Equity A"/>
          <w:color w:val="000000"/>
          <w:u w:color="000000"/>
        </w:rPr>
        <w:t>{% endif %}</w:t>
      </w:r>
    </w:p>
    <w:p w14:paraId="608EF3DC" w14:textId="77777777" w:rsidR="00F65BDB" w:rsidRPr="00F65BDB" w:rsidRDefault="00F65BDB" w:rsidP="00F65BDB">
      <w:pPr>
        <w:keepNext/>
        <w:keepLines/>
        <w:spacing w:line="240" w:lineRule="auto"/>
        <w:ind w:left="4500" w:right="1350"/>
        <w:rPr>
          <w:rFonts w:ascii="Equity A" w:hAnsi="Equity A"/>
          <w:color w:val="000000"/>
          <w:u w:color="000000"/>
        </w:rPr>
      </w:pPr>
      <w:r w:rsidRPr="00F65BDB">
        <w:rPr>
          <w:rFonts w:ascii="Equity A" w:hAnsi="Equity A"/>
          <w:color w:val="000000"/>
          <w:u w:color="000000"/>
        </w:rPr>
        <w:t>___________________________</w:t>
      </w:r>
    </w:p>
    <w:p w14:paraId="672E342F" w14:textId="5DE28AD6" w:rsidR="00F65BDB" w:rsidRPr="00F65BDB" w:rsidRDefault="00F65BDB" w:rsidP="00F65BDB">
      <w:pPr>
        <w:ind w:left="4507" w:right="1350"/>
        <w:rPr>
          <w:rFonts w:ascii="Equity A" w:hAnsi="Equity A"/>
          <w:color w:val="000000"/>
          <w:u w:color="000000"/>
        </w:rPr>
      </w:pPr>
      <w:r w:rsidRPr="00F65BDB">
        <w:rPr>
          <w:rFonts w:ascii="Equity A" w:hAnsi="Equity A"/>
          <w:color w:val="000000"/>
          <w:u w:color="000000"/>
        </w:rPr>
        <w:t xml:space="preserve">{{ </w:t>
      </w:r>
      <w:proofErr w:type="spellStart"/>
      <w:r w:rsidRPr="00F65BDB">
        <w:rPr>
          <w:rFonts w:ascii="Equity A" w:hAnsi="Equity A"/>
          <w:color w:val="000000"/>
          <w:u w:color="000000"/>
        </w:rPr>
        <w:t>g.author</w:t>
      </w:r>
      <w:proofErr w:type="spellEnd"/>
      <w:r w:rsidRPr="00F65BDB">
        <w:rPr>
          <w:rFonts w:ascii="Equity A" w:hAnsi="Equity A"/>
          <w:color w:val="000000"/>
          <w:u w:color="000000"/>
        </w:rPr>
        <w:t>[0].</w:t>
      </w:r>
      <w:proofErr w:type="spellStart"/>
      <w:r w:rsidRPr="00F65BDB">
        <w:rPr>
          <w:rFonts w:ascii="Equity A" w:hAnsi="Equity A"/>
          <w:color w:val="000000"/>
          <w:u w:color="000000"/>
        </w:rPr>
        <w:t>name.full</w:t>
      </w:r>
      <w:proofErr w:type="spellEnd"/>
      <w:r w:rsidRPr="00F65BDB">
        <w:rPr>
          <w:rFonts w:ascii="Equity A" w:hAnsi="Equity A"/>
          <w:color w:val="000000"/>
          <w:u w:color="000000"/>
        </w:rPr>
        <w:t>() }}</w:t>
      </w:r>
      <w:r w:rsidRPr="00F65BDB">
        <w:rPr>
          <w:rFonts w:ascii="Equity A" w:hAnsi="Equity A"/>
          <w:color w:val="000000"/>
          <w:u w:color="000000"/>
        </w:rPr>
        <w:br/>
        <w:t xml:space="preserve">{% if </w:t>
      </w:r>
      <w:proofErr w:type="spellStart"/>
      <w:r w:rsidRPr="00F65BDB">
        <w:rPr>
          <w:rFonts w:ascii="Equity A" w:hAnsi="Equity A"/>
          <w:color w:val="000000"/>
          <w:u w:color="000000"/>
        </w:rPr>
        <w:t>doc.atty_info_in_caption</w:t>
      </w:r>
      <w:proofErr w:type="spellEnd"/>
      <w:r w:rsidRPr="00F65BDB">
        <w:rPr>
          <w:rFonts w:ascii="Equity A" w:hAnsi="Equity A"/>
          <w:color w:val="000000"/>
          <w:u w:color="000000"/>
        </w:rPr>
        <w:t xml:space="preserve"> %}</w:t>
      </w:r>
      <w:r w:rsidRPr="00F65BDB">
        <w:rPr>
          <w:rFonts w:ascii="Equity A Caps" w:hAnsi="Equity A Caps"/>
          <w:color w:val="000000"/>
          <w:spacing w:val="-14"/>
          <w:sz w:val="26"/>
          <w:szCs w:val="26"/>
          <w:u w:color="000000"/>
        </w:rPr>
        <w:t xml:space="preserve">{{ </w:t>
      </w:r>
      <w:proofErr w:type="spellStart"/>
      <w:r w:rsidRPr="00F65BDB">
        <w:rPr>
          <w:rFonts w:ascii="Equity A Caps" w:hAnsi="Equity A Caps"/>
          <w:color w:val="000000"/>
          <w:spacing w:val="-14"/>
          <w:sz w:val="26"/>
          <w:szCs w:val="26"/>
          <w:u w:color="000000"/>
        </w:rPr>
        <w:t>g.author</w:t>
      </w:r>
      <w:proofErr w:type="spellEnd"/>
      <w:r w:rsidRPr="00F65BDB">
        <w:rPr>
          <w:rFonts w:ascii="Equity A Caps" w:hAnsi="Equity A Caps"/>
          <w:color w:val="000000"/>
          <w:spacing w:val="-14"/>
          <w:sz w:val="26"/>
          <w:szCs w:val="26"/>
          <w:u w:color="000000"/>
        </w:rPr>
        <w:t>[0].</w:t>
      </w:r>
      <w:proofErr w:type="spellStart"/>
      <w:r w:rsidRPr="00F65BDB">
        <w:rPr>
          <w:rFonts w:ascii="Equity A Caps" w:hAnsi="Equity A Caps"/>
          <w:color w:val="000000"/>
          <w:spacing w:val="-14"/>
          <w:sz w:val="26"/>
          <w:szCs w:val="26"/>
          <w:u w:color="000000"/>
        </w:rPr>
        <w:t>law_firm</w:t>
      </w:r>
      <w:proofErr w:type="spellEnd"/>
      <w:r w:rsidRPr="00F65BDB">
        <w:rPr>
          <w:rFonts w:ascii="Equity A Caps" w:hAnsi="Equity A Caps"/>
          <w:color w:val="000000"/>
          <w:spacing w:val="-14"/>
          <w:sz w:val="26"/>
          <w:szCs w:val="26"/>
          <w:u w:color="000000"/>
        </w:rPr>
        <w:t xml:space="preserve"> }}</w:t>
      </w:r>
      <w:r w:rsidRPr="00F65BDB">
        <w:rPr>
          <w:rFonts w:ascii="Equity A Caps" w:hAnsi="Equity A Caps"/>
          <w:color w:val="000000"/>
          <w:spacing w:val="-14"/>
          <w:sz w:val="26"/>
          <w:szCs w:val="26"/>
          <w:u w:color="000000"/>
        </w:rPr>
        <w:br/>
      </w:r>
      <w:r w:rsidRPr="00F65BDB">
        <w:rPr>
          <w:rFonts w:ascii="Equity A" w:hAnsi="Equity A"/>
          <w:color w:val="000000"/>
          <w:u w:color="000000"/>
        </w:rPr>
        <w:t>Attorneys for {{</w:t>
      </w:r>
      <w:r w:rsidR="002B1A90">
        <w:rPr>
          <w:rFonts w:ascii="Equity A" w:hAnsi="Equity A"/>
          <w:color w:val="000000"/>
          <w:u w:color="000000"/>
        </w:rPr>
        <w:t xml:space="preserve"> </w:t>
      </w:r>
      <w:proofErr w:type="spellStart"/>
      <w:r w:rsidRPr="00F65BDB">
        <w:rPr>
          <w:rFonts w:ascii="Equity A" w:hAnsi="Equity A"/>
          <w:color w:val="000000"/>
          <w:u w:color="000000"/>
        </w:rPr>
        <w:t>case.client_string</w:t>
      </w:r>
      <w:proofErr w:type="spellEnd"/>
      <w:r w:rsidR="002B1A90">
        <w:rPr>
          <w:rFonts w:ascii="Equity A" w:hAnsi="Equity A"/>
          <w:color w:val="000000"/>
          <w:u w:color="000000"/>
        </w:rPr>
        <w:t xml:space="preserve"> </w:t>
      </w:r>
      <w:r w:rsidRPr="00F65BDB">
        <w:rPr>
          <w:rFonts w:ascii="Equity A" w:hAnsi="Equity A"/>
          <w:color w:val="000000"/>
          <w:u w:color="000000"/>
        </w:rPr>
        <w:t xml:space="preserve">}}{% endif %}{% if not </w:t>
      </w:r>
      <w:proofErr w:type="spellStart"/>
      <w:r w:rsidRPr="00F65BDB">
        <w:rPr>
          <w:rFonts w:ascii="Equity A" w:hAnsi="Equity A"/>
          <w:color w:val="000000"/>
          <w:u w:color="000000"/>
        </w:rPr>
        <w:t>doc.atty_info_in_caption</w:t>
      </w:r>
      <w:proofErr w:type="spellEnd"/>
      <w:r w:rsidRPr="00F65BDB">
        <w:rPr>
          <w:rFonts w:ascii="Equity A" w:hAnsi="Equity A"/>
          <w:color w:val="000000"/>
          <w:u w:color="000000"/>
        </w:rPr>
        <w:t xml:space="preserve"> %}</w:t>
      </w:r>
      <w:r w:rsidRPr="00F65BDB">
        <w:rPr>
          <w:rFonts w:ascii="Equity A" w:hAnsi="Equity A"/>
          <w:color w:val="000000"/>
          <w:highlight w:val="yellow"/>
          <w:u w:color="000000"/>
        </w:rPr>
        <w:t>xxxxx</w:t>
      </w:r>
      <w:r w:rsidRPr="00F65BDB">
        <w:rPr>
          <w:rFonts w:ascii="Equity A" w:hAnsi="Equity A"/>
          <w:color w:val="000000"/>
          <w:u w:color="000000"/>
        </w:rPr>
        <w:t>, in pro per</w:t>
      </w:r>
      <w:bookmarkEnd w:id="18"/>
      <w:r w:rsidRPr="00F65BDB">
        <w:rPr>
          <w:rFonts w:ascii="Equity A" w:hAnsi="Equity A"/>
          <w:color w:val="000000"/>
          <w:u w:color="000000"/>
        </w:rPr>
        <w:t>{% endif %}</w:t>
      </w:r>
    </w:p>
    <w:p w14:paraId="7294D32D" w14:textId="77777777" w:rsidR="00F65BDB" w:rsidRPr="00F65BDB" w:rsidRDefault="00F65BDB" w:rsidP="00F65BDB">
      <w:pPr>
        <w:rPr>
          <w:rFonts w:ascii="Equity A" w:hAnsi="Equity A"/>
          <w:color w:val="000000"/>
          <w:u w:color="000000"/>
        </w:rPr>
      </w:pPr>
      <w:r w:rsidRPr="00F65BDB">
        <w:rPr>
          <w:rFonts w:ascii="Equity A" w:hAnsi="Equity A"/>
          <w:color w:val="000000"/>
          <w:u w:color="000000"/>
        </w:rPr>
        <w:t>{%p endif %}</w:t>
      </w:r>
    </w:p>
    <w:p w14:paraId="527658F6" w14:textId="3B2D2AA1" w:rsidR="00F65BDB" w:rsidRPr="00F65BDB" w:rsidRDefault="00F65BDB" w:rsidP="00F65BDB">
      <w:pPr>
        <w:rPr>
          <w:rFonts w:ascii="Equity A" w:hAnsi="Equity A"/>
          <w:color w:val="000000"/>
          <w:u w:color="000000"/>
        </w:rPr>
      </w:pPr>
      <w:r w:rsidRPr="00F65BDB">
        <w:rPr>
          <w:rFonts w:ascii="Equity A" w:hAnsi="Equity A"/>
          <w:color w:val="000000"/>
          <w:u w:color="000000"/>
        </w:rPr>
        <w:t xml:space="preserve">{%p if </w:t>
      </w:r>
      <w:proofErr w:type="spellStart"/>
      <w:r w:rsidR="002B1A90">
        <w:rPr>
          <w:rFonts w:ascii="Equity A" w:hAnsi="Equity A"/>
          <w:color w:val="000000"/>
          <w:u w:color="000000"/>
        </w:rPr>
        <w:t>doc.</w:t>
      </w:r>
      <w:r w:rsidRPr="00F65BDB">
        <w:rPr>
          <w:rFonts w:ascii="Equity A" w:hAnsi="Equity A"/>
          <w:color w:val="000000"/>
          <w:u w:color="000000"/>
        </w:rPr>
        <w:t>sig_block_type</w:t>
      </w:r>
      <w:proofErr w:type="spellEnd"/>
      <w:r w:rsidRPr="00F65BDB">
        <w:rPr>
          <w:rFonts w:ascii="Equity A" w:hAnsi="Equity A"/>
          <w:color w:val="000000"/>
          <w:u w:color="000000"/>
        </w:rPr>
        <w:t xml:space="preserve"> == ‘declarant’ %}</w:t>
      </w:r>
    </w:p>
    <w:p w14:paraId="213FB9B3" w14:textId="77777777" w:rsidR="00F65BDB" w:rsidRPr="00F65BDB" w:rsidRDefault="00F65BDB" w:rsidP="00F65BDB">
      <w:pPr>
        <w:tabs>
          <w:tab w:val="left" w:pos="432"/>
          <w:tab w:val="num" w:pos="864"/>
        </w:tabs>
        <w:spacing w:line="480" w:lineRule="exact"/>
        <w:ind w:firstLine="432"/>
        <w:contextualSpacing w:val="0"/>
        <w:rPr>
          <w:rFonts w:ascii="Equity A" w:eastAsia="Calibri" w:hAnsi="Equity A"/>
          <w:color w:val="000000"/>
          <w:szCs w:val="22"/>
          <w:u w:color="000000"/>
        </w:rPr>
      </w:pPr>
      <w:r w:rsidRPr="00F65BDB">
        <w:rPr>
          <w:rFonts w:ascii="Equity A" w:eastAsia="Calibri" w:hAnsi="Equity A"/>
          <w:color w:val="000000"/>
          <w:szCs w:val="22"/>
          <w:highlight w:val="yellow"/>
          <w:u w:color="000000"/>
        </w:rPr>
        <w:t>xxxxx</w:t>
      </w:r>
      <w:r w:rsidRPr="00F65BDB">
        <w:rPr>
          <w:rFonts w:ascii="Equity A" w:eastAsia="Calibri" w:hAnsi="Equity A"/>
          <w:color w:val="000000"/>
          <w:szCs w:val="22"/>
          <w:u w:color="000000"/>
        </w:rPr>
        <w:t>.</w:t>
      </w:r>
    </w:p>
    <w:p w14:paraId="24C3C3D2" w14:textId="77777777" w:rsidR="00F65BDB" w:rsidRPr="00130B92" w:rsidRDefault="00F65BDB" w:rsidP="00130B92">
      <w:pPr>
        <w:pStyle w:val="PleadingBodyText"/>
      </w:pPr>
      <w:r w:rsidRPr="00130B92">
        <w:t>I declare under penalty of perjury under the laws of the State of California that the foregoing is true and correct.</w:t>
      </w:r>
    </w:p>
    <w:p w14:paraId="053C272F" w14:textId="15867FF0" w:rsidR="00F65BDB" w:rsidRPr="00F65BDB" w:rsidRDefault="00F65BDB" w:rsidP="00F65BDB">
      <w:pPr>
        <w:keepNext/>
        <w:keepLines/>
        <w:tabs>
          <w:tab w:val="center" w:pos="6480"/>
        </w:tabs>
        <w:spacing w:before="160" w:line="240" w:lineRule="auto"/>
        <w:ind w:left="29"/>
        <w:rPr>
          <w:rFonts w:ascii="Equity A" w:hAnsi="Equity A"/>
          <w:color w:val="000000"/>
          <w:u w:color="000000"/>
        </w:rPr>
      </w:pPr>
      <w:r w:rsidRPr="00F65BDB">
        <w:rPr>
          <w:rFonts w:ascii="Equity A" w:hAnsi="Equity A"/>
          <w:color w:val="000000"/>
          <w:u w:color="000000"/>
        </w:rPr>
        <w:t xml:space="preserve">Dated: {% if </w:t>
      </w:r>
      <w:proofErr w:type="spellStart"/>
      <w:r w:rsidR="002B1A90">
        <w:rPr>
          <w:rFonts w:ascii="Equity A" w:hAnsi="Equity A"/>
          <w:color w:val="000000"/>
          <w:u w:color="000000"/>
        </w:rPr>
        <w:t>doc.</w:t>
      </w:r>
      <w:r w:rsidRPr="00F65BDB">
        <w:rPr>
          <w:rFonts w:ascii="Equity A" w:hAnsi="Equity A"/>
          <w:color w:val="000000"/>
          <w:u w:color="000000"/>
        </w:rPr>
        <w:t>sig_block_date_field</w:t>
      </w:r>
      <w:proofErr w:type="spellEnd"/>
      <w:r w:rsidRPr="00F65BDB">
        <w:rPr>
          <w:rFonts w:ascii="Equity A" w:hAnsi="Equity A"/>
          <w:color w:val="000000"/>
          <w:u w:color="000000"/>
        </w:rPr>
        <w:t xml:space="preserve"> == ‘Today’ %}</w:t>
      </w:r>
      <w:r w:rsidRPr="00F65BDB">
        <w:rPr>
          <w:rFonts w:ascii="Equity A" w:hAnsi="Equity A"/>
          <w:color w:val="000000"/>
          <w:highlight w:val="yellow"/>
          <w:u w:color="000000"/>
        </w:rPr>
        <w:fldChar w:fldCharType="begin"/>
      </w:r>
      <w:r w:rsidRPr="00F65BDB">
        <w:rPr>
          <w:rFonts w:ascii="Equity A" w:hAnsi="Equity A"/>
          <w:color w:val="000000"/>
          <w:highlight w:val="yellow"/>
          <w:u w:color="000000"/>
        </w:rPr>
        <w:instrText xml:space="preserve"> DATE  \@ "MMMM d, yyyy"  \* MERGEFORMAT </w:instrText>
      </w:r>
      <w:r w:rsidRPr="00F65BDB">
        <w:rPr>
          <w:rFonts w:ascii="Equity A" w:hAnsi="Equity A"/>
          <w:color w:val="000000"/>
          <w:highlight w:val="yellow"/>
          <w:u w:color="000000"/>
        </w:rPr>
        <w:fldChar w:fldCharType="separate"/>
      </w:r>
      <w:r w:rsidR="00FB46E1">
        <w:rPr>
          <w:rFonts w:ascii="Equity A" w:hAnsi="Equity A"/>
          <w:noProof/>
          <w:color w:val="000000"/>
          <w:highlight w:val="yellow"/>
          <w:u w:color="000000"/>
        </w:rPr>
        <w:t>May 11, 2024</w:t>
      </w:r>
      <w:r w:rsidRPr="00F65BDB">
        <w:rPr>
          <w:rFonts w:ascii="Equity A" w:hAnsi="Equity A"/>
          <w:color w:val="000000"/>
          <w:highlight w:val="yellow"/>
          <w:u w:color="000000"/>
        </w:rPr>
        <w:fldChar w:fldCharType="end"/>
      </w:r>
      <w:r w:rsidRPr="00F65BDB">
        <w:rPr>
          <w:rFonts w:ascii="Equity A" w:hAnsi="Equity A"/>
          <w:color w:val="000000"/>
          <w:u w:color="000000"/>
        </w:rPr>
        <w:t xml:space="preserve">{% </w:t>
      </w:r>
      <w:proofErr w:type="spellStart"/>
      <w:r w:rsidRPr="00F65BDB">
        <w:rPr>
          <w:rFonts w:ascii="Equity A" w:hAnsi="Equity A"/>
          <w:color w:val="000000"/>
          <w:u w:color="000000"/>
        </w:rPr>
        <w:t>elif</w:t>
      </w:r>
      <w:proofErr w:type="spellEnd"/>
      <w:r w:rsidRPr="00F65BDB">
        <w:rPr>
          <w:rFonts w:ascii="Equity A" w:hAnsi="Equity A"/>
          <w:color w:val="000000"/>
          <w:u w:color="000000"/>
        </w:rPr>
        <w:t xml:space="preserve"> </w:t>
      </w:r>
      <w:proofErr w:type="spellStart"/>
      <w:r w:rsidR="002B1A90">
        <w:rPr>
          <w:rFonts w:ascii="Equity A" w:hAnsi="Equity A"/>
          <w:color w:val="000000"/>
          <w:u w:color="000000"/>
        </w:rPr>
        <w:t>doc.</w:t>
      </w:r>
      <w:r w:rsidRPr="00F65BDB">
        <w:rPr>
          <w:rFonts w:ascii="Equity A" w:hAnsi="Equity A"/>
          <w:color w:val="000000"/>
          <w:u w:color="000000"/>
        </w:rPr>
        <w:t>sig_block_date_field</w:t>
      </w:r>
      <w:proofErr w:type="spellEnd"/>
      <w:r w:rsidRPr="00F65BDB">
        <w:rPr>
          <w:rFonts w:ascii="Equity A" w:hAnsi="Equity A"/>
          <w:color w:val="000000"/>
          <w:u w:color="000000"/>
        </w:rPr>
        <w:t xml:space="preserve"> == ‘Different Date’ %}{{</w:t>
      </w:r>
      <w:r w:rsidR="002B1A90">
        <w:rPr>
          <w:rFonts w:ascii="Equity A" w:hAnsi="Equity A"/>
          <w:color w:val="000000"/>
          <w:u w:color="000000"/>
        </w:rPr>
        <w:t xml:space="preserve"> </w:t>
      </w:r>
      <w:proofErr w:type="spellStart"/>
      <w:r w:rsidR="002B1A90">
        <w:rPr>
          <w:rFonts w:ascii="Equity A" w:hAnsi="Equity A"/>
          <w:color w:val="000000"/>
          <w:u w:color="000000"/>
        </w:rPr>
        <w:t>doc.</w:t>
      </w:r>
      <w:r w:rsidRPr="00F65BDB">
        <w:rPr>
          <w:rFonts w:ascii="Equity A" w:hAnsi="Equity A"/>
          <w:color w:val="000000"/>
          <w:u w:color="000000"/>
        </w:rPr>
        <w:t>sig_block_alternate_date</w:t>
      </w:r>
      <w:proofErr w:type="spellEnd"/>
      <w:r w:rsidR="002B1A90">
        <w:rPr>
          <w:rFonts w:ascii="Equity A" w:hAnsi="Equity A"/>
          <w:color w:val="000000"/>
          <w:u w:color="000000"/>
        </w:rPr>
        <w:t xml:space="preserve"> </w:t>
      </w:r>
      <w:r w:rsidRPr="00F65BDB">
        <w:rPr>
          <w:rFonts w:ascii="Equity A" w:hAnsi="Equity A"/>
          <w:color w:val="000000"/>
          <w:u w:color="000000"/>
        </w:rPr>
        <w:t xml:space="preserve">}}{% else %}___________________{% endif %}{% if </w:t>
      </w:r>
      <w:proofErr w:type="spellStart"/>
      <w:r w:rsidRPr="00F65BDB">
        <w:rPr>
          <w:rFonts w:ascii="Equity A" w:hAnsi="Equity A"/>
          <w:color w:val="000000"/>
          <w:u w:color="000000"/>
        </w:rPr>
        <w:t>doc.sign</w:t>
      </w:r>
      <w:proofErr w:type="spellEnd"/>
      <w:r w:rsidRPr="00F65BDB">
        <w:rPr>
          <w:rFonts w:ascii="Equity A" w:hAnsi="Equity A"/>
          <w:color w:val="000000"/>
          <w:u w:color="000000"/>
        </w:rPr>
        <w:t xml:space="preserve"> %}{% if </w:t>
      </w:r>
      <w:proofErr w:type="spellStart"/>
      <w:r w:rsidR="00FB46E1" w:rsidRPr="00FB46E1">
        <w:rPr>
          <w:rFonts w:ascii="Equity A" w:hAnsi="Equity A"/>
          <w:color w:val="000000"/>
          <w:u w:color="000000"/>
        </w:rPr>
        <w:t>g.author</w:t>
      </w:r>
      <w:proofErr w:type="spellEnd"/>
      <w:r w:rsidR="00FB46E1" w:rsidRPr="00FB46E1">
        <w:rPr>
          <w:rFonts w:ascii="Equity A" w:hAnsi="Equity A"/>
          <w:color w:val="000000"/>
          <w:u w:color="000000"/>
        </w:rPr>
        <w:t>[0].</w:t>
      </w:r>
      <w:proofErr w:type="spellStart"/>
      <w:r w:rsidR="00FB46E1" w:rsidRPr="00FB46E1">
        <w:rPr>
          <w:rFonts w:ascii="Equity A" w:hAnsi="Equity A"/>
          <w:color w:val="000000"/>
          <w:u w:color="000000"/>
        </w:rPr>
        <w:t>law_firm</w:t>
      </w:r>
      <w:proofErr w:type="spellEnd"/>
      <w:r w:rsidR="00FB46E1" w:rsidRPr="00FB46E1">
        <w:rPr>
          <w:rFonts w:ascii="Equity A" w:hAnsi="Equity A"/>
          <w:color w:val="000000"/>
          <w:u w:color="000000"/>
        </w:rPr>
        <w:t xml:space="preserve"> != ‘Danielson Kim Law Group, P.C.’</w:t>
      </w:r>
      <w:r w:rsidRPr="00F65BDB">
        <w:rPr>
          <w:rFonts w:ascii="Equity A" w:hAnsi="Equity A"/>
          <w:color w:val="000000"/>
          <w:u w:color="000000"/>
        </w:rPr>
        <w:t xml:space="preserve"> %}{{</w:t>
      </w:r>
      <w:r w:rsidR="002B1A90">
        <w:rPr>
          <w:rFonts w:ascii="Equity A" w:hAnsi="Equity A"/>
          <w:color w:val="000000"/>
          <w:u w:color="000000"/>
        </w:rPr>
        <w:t xml:space="preserve"> </w:t>
      </w:r>
      <w:proofErr w:type="spellStart"/>
      <w:r w:rsidRPr="00F65BDB">
        <w:rPr>
          <w:rFonts w:ascii="Equity A" w:hAnsi="Equity A"/>
          <w:color w:val="000000"/>
          <w:u w:color="000000"/>
        </w:rPr>
        <w:t>user_signature</w:t>
      </w:r>
      <w:proofErr w:type="spellEnd"/>
      <w:r w:rsidR="002B1A90">
        <w:rPr>
          <w:rFonts w:ascii="Equity A" w:hAnsi="Equity A"/>
          <w:color w:val="000000"/>
          <w:u w:color="000000"/>
        </w:rPr>
        <w:t xml:space="preserve"> </w:t>
      </w:r>
      <w:r w:rsidRPr="00F65BDB">
        <w:rPr>
          <w:rFonts w:ascii="Equity A" w:hAnsi="Equity A"/>
          <w:color w:val="000000"/>
          <w:u w:color="000000"/>
        </w:rPr>
        <w:t>}}{% endif %}</w:t>
      </w:r>
      <w:r w:rsidRPr="00F65BDB">
        <w:rPr>
          <w:rFonts w:ascii="Equity A" w:hAnsi="Equity A"/>
          <w:noProof/>
          <w:color w:val="000000"/>
          <w:u w:color="000000"/>
        </w:rPr>
        <w:drawing>
          <wp:anchor distT="0" distB="0" distL="114300" distR="114300" simplePos="0" relativeHeight="251661312" behindDoc="1" locked="1" layoutInCell="1" allowOverlap="1" wp14:anchorId="48D86105" wp14:editId="6462E74B">
            <wp:simplePos x="0" y="0"/>
            <wp:positionH relativeFrom="margin">
              <wp:posOffset>3312795</wp:posOffset>
            </wp:positionH>
            <wp:positionV relativeFrom="paragraph">
              <wp:posOffset>429895</wp:posOffset>
            </wp:positionV>
            <wp:extent cx="1593850" cy="665480"/>
            <wp:effectExtent l="0" t="0" r="6350" b="1270"/>
            <wp:wrapNone/>
            <wp:docPr id="584709779" name="Picture 584709779"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593850" cy="665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5BDB">
        <w:rPr>
          <w:rFonts w:ascii="Equity A" w:hAnsi="Equity A"/>
          <w:color w:val="000000"/>
          <w:u w:color="000000"/>
        </w:rPr>
        <w:t>{% endif %}</w:t>
      </w:r>
      <w:r w:rsidRPr="00F65BDB">
        <w:rPr>
          <w:rFonts w:ascii="Equity A" w:hAnsi="Equity A"/>
          <w:color w:val="000000"/>
          <w:u w:color="000000"/>
        </w:rPr>
        <w:tab/>
        <w:t>______________________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F65BDB" w:rsidRPr="00F65BDB" w14:paraId="7DE673A0" w14:textId="77777777" w:rsidTr="00082E80">
        <w:trPr>
          <w:trHeight w:hRule="exact" w:val="1"/>
        </w:trPr>
        <w:tc>
          <w:tcPr>
            <w:tcW w:w="631" w:type="dxa"/>
            <w:hideMark/>
          </w:tcPr>
          <w:p w14:paraId="6FB7EC05" w14:textId="77777777" w:rsidR="00F65BDB" w:rsidRPr="00F65BDB" w:rsidRDefault="00F65BDB" w:rsidP="00F65BDB">
            <w:pPr>
              <w:keepNext/>
              <w:keepLines/>
              <w:autoSpaceDE w:val="0"/>
              <w:autoSpaceDN w:val="0"/>
              <w:adjustRightInd w:val="0"/>
              <w:spacing w:line="240" w:lineRule="auto"/>
              <w:ind w:left="29" w:right="-72"/>
              <w:rPr>
                <w:rFonts w:ascii="Equity A" w:hAnsi="Equity A"/>
                <w:color w:val="000000"/>
                <w:szCs w:val="20"/>
                <w:u w:color="000000"/>
              </w:rPr>
            </w:pPr>
          </w:p>
        </w:tc>
      </w:tr>
    </w:tbl>
    <w:p w14:paraId="0CEEAC0D" w14:textId="77777777" w:rsidR="00F65BDB" w:rsidRPr="00F65BDB" w:rsidRDefault="00F65BDB" w:rsidP="00F65BDB">
      <w:pPr>
        <w:keepNext/>
        <w:keepLines/>
        <w:tabs>
          <w:tab w:val="center" w:pos="6480"/>
        </w:tabs>
        <w:spacing w:line="240" w:lineRule="auto"/>
        <w:ind w:left="29"/>
        <w:rPr>
          <w:rFonts w:ascii="Equity A" w:hAnsi="Equity A"/>
          <w:color w:val="000000"/>
          <w:u w:color="000000"/>
        </w:rPr>
      </w:pPr>
      <w:r w:rsidRPr="00F65BDB">
        <w:rPr>
          <w:rFonts w:ascii="Equity A" w:hAnsi="Equity A"/>
          <w:color w:val="000000"/>
          <w:u w:color="000000"/>
        </w:rPr>
        <w:tab/>
        <w:t xml:space="preserve">{{ </w:t>
      </w:r>
      <w:proofErr w:type="spellStart"/>
      <w:r w:rsidRPr="00F65BDB">
        <w:rPr>
          <w:rFonts w:ascii="Equity A" w:hAnsi="Equity A"/>
          <w:color w:val="000000"/>
          <w:u w:color="000000"/>
        </w:rPr>
        <w:t>doc.declarant</w:t>
      </w:r>
      <w:proofErr w:type="spellEnd"/>
      <w:r w:rsidRPr="00F65BDB">
        <w:rPr>
          <w:rFonts w:ascii="Equity A" w:hAnsi="Equity A"/>
          <w:color w:val="000000"/>
          <w:u w:color="000000"/>
        </w:rPr>
        <w:t xml:space="preserve"> }}</w:t>
      </w:r>
    </w:p>
    <w:p w14:paraId="3B4B29FE" w14:textId="77777777" w:rsidR="00F65BDB" w:rsidRPr="00F65BDB" w:rsidRDefault="00F65BDB" w:rsidP="00F65BDB">
      <w:pPr>
        <w:keepNext/>
        <w:keepLines/>
        <w:rPr>
          <w:rFonts w:ascii="Equity A" w:hAnsi="Equity A"/>
          <w:color w:val="000000"/>
          <w:u w:color="000000"/>
        </w:rPr>
      </w:pPr>
      <w:r w:rsidRPr="00F65BDB">
        <w:rPr>
          <w:rFonts w:ascii="Equity A" w:hAnsi="Equity A"/>
          <w:color w:val="000000"/>
          <w:u w:color="000000"/>
        </w:rPr>
        <w:t>{%p endif %}</w:t>
      </w:r>
    </w:p>
    <w:p w14:paraId="4D96C2C0" w14:textId="77777777" w:rsidR="00F65BDB" w:rsidRPr="00F65BDB" w:rsidRDefault="00F65BDB" w:rsidP="00F65BDB">
      <w:pPr>
        <w:rPr>
          <w:rFonts w:ascii="Equity A" w:hAnsi="Equity A"/>
          <w:color w:val="000000"/>
          <w:u w:color="000000"/>
        </w:rPr>
      </w:pPr>
      <w:r w:rsidRPr="00F65BDB">
        <w:rPr>
          <w:rFonts w:ascii="Equity A" w:hAnsi="Equity A"/>
          <w:color w:val="000000"/>
          <w:u w:color="000000"/>
        </w:rPr>
        <w:t xml:space="preserve">{%p if </w:t>
      </w:r>
      <w:proofErr w:type="spellStart"/>
      <w:r w:rsidRPr="00F65BDB">
        <w:rPr>
          <w:rFonts w:ascii="Equity A" w:hAnsi="Equity A"/>
          <w:color w:val="000000"/>
          <w:u w:color="000000"/>
        </w:rPr>
        <w:t>doc.include_notary_acknowledgment_form</w:t>
      </w:r>
      <w:proofErr w:type="spellEnd"/>
      <w:r w:rsidRPr="00F65BDB">
        <w:rPr>
          <w:rFonts w:ascii="Equity A" w:hAnsi="Equity A"/>
          <w:color w:val="000000"/>
          <w:u w:color="000000"/>
        </w:rPr>
        <w:t xml:space="preserve"> %}</w:t>
      </w:r>
    </w:p>
    <w:p w14:paraId="2BBA128C" w14:textId="77777777" w:rsidR="00F65BDB" w:rsidRPr="00F65BDB" w:rsidRDefault="00F65BDB" w:rsidP="00F65BDB">
      <w:pPr>
        <w:spacing w:line="240" w:lineRule="auto"/>
        <w:contextualSpacing w:val="0"/>
        <w:rPr>
          <w:rFonts w:ascii="Equity A" w:hAnsi="Equity A"/>
          <w:color w:val="000000"/>
          <w:u w:color="000000"/>
        </w:rPr>
      </w:pPr>
      <w:r w:rsidRPr="00F65BDB">
        <w:rPr>
          <w:rFonts w:ascii="Equity A" w:hAnsi="Equity A"/>
          <w:color w:val="000000"/>
          <w:u w:color="000000"/>
        </w:rPr>
        <w:br w:type="page"/>
      </w:r>
    </w:p>
    <w:p w14:paraId="1C6653B0" w14:textId="77777777" w:rsidR="00F65BDB" w:rsidRPr="00F65BDB" w:rsidRDefault="00F65BDB" w:rsidP="00F65BDB">
      <w:pPr>
        <w:rPr>
          <w:rFonts w:ascii="Equity A" w:hAnsi="Equity A"/>
          <w:color w:val="000000"/>
          <w:u w:color="000000"/>
        </w:rPr>
      </w:pPr>
      <w:r w:rsidRPr="00F65BDB">
        <w:rPr>
          <w:rFonts w:ascii="Equity A" w:hAnsi="Equity A"/>
          <w:noProof/>
          <w:color w:val="000000"/>
          <w:u w:color="000000"/>
        </w:rPr>
        <w:lastRenderedPageBreak/>
        <w:drawing>
          <wp:anchor distT="0" distB="0" distL="114300" distR="114300" simplePos="0" relativeHeight="251659264" behindDoc="0" locked="0" layoutInCell="1" allowOverlap="1" wp14:anchorId="463666B8" wp14:editId="300F7032">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2"/>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1CA53DB6" w14:textId="77777777" w:rsidR="00F65BDB" w:rsidRPr="00F65BDB" w:rsidRDefault="00F65BDB" w:rsidP="00F65BDB">
      <w:pPr>
        <w:rPr>
          <w:rFonts w:ascii="Equity A" w:hAnsi="Equity A"/>
          <w:color w:val="000000"/>
          <w:u w:color="000000"/>
        </w:rPr>
      </w:pPr>
    </w:p>
    <w:p w14:paraId="106057C3" w14:textId="57BD57CE" w:rsidR="00F65BDB" w:rsidRPr="004F24A6" w:rsidRDefault="00F65BDB" w:rsidP="00D130A3">
      <w:pPr>
        <w:rPr>
          <w:rFonts w:ascii="Equity A" w:hAnsi="Equity A"/>
          <w:color w:val="000000"/>
          <w:u w:color="000000"/>
        </w:rPr>
      </w:pPr>
      <w:r w:rsidRPr="00F65BDB">
        <w:rPr>
          <w:rFonts w:ascii="Equity A" w:hAnsi="Equity A"/>
          <w:color w:val="000000"/>
          <w:u w:color="000000"/>
        </w:rPr>
        <w:t>{%p endif %}</w:t>
      </w:r>
    </w:p>
    <w:sectPr w:rsidR="00F65BDB" w:rsidRPr="004F24A6" w:rsidSect="00F92A33">
      <w:headerReference w:type="default" r:id="rId13"/>
      <w:footerReference w:type="even" r:id="rId14"/>
      <w:footerReference w:type="default" r:id="rId15"/>
      <w:headerReference w:type="first" r:id="rId16"/>
      <w:footerReference w:type="first" r:id="rId17"/>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151BC" w14:textId="77777777" w:rsidR="00F92A33" w:rsidRDefault="00F92A33">
      <w:r>
        <w:separator/>
      </w:r>
    </w:p>
    <w:p w14:paraId="41294222" w14:textId="77777777" w:rsidR="00F92A33" w:rsidRDefault="00F92A33"/>
    <w:p w14:paraId="66DAEBF7" w14:textId="77777777" w:rsidR="00F92A33" w:rsidRDefault="00F92A33"/>
  </w:endnote>
  <w:endnote w:type="continuationSeparator" w:id="0">
    <w:p w14:paraId="1AD3EEAD" w14:textId="77777777" w:rsidR="00F92A33" w:rsidRDefault="00F92A33">
      <w:r>
        <w:continuationSeparator/>
      </w:r>
    </w:p>
    <w:p w14:paraId="4F783019" w14:textId="77777777" w:rsidR="00F92A33" w:rsidRDefault="00F92A33"/>
    <w:p w14:paraId="50DA1356" w14:textId="77777777" w:rsidR="00F92A33" w:rsidRDefault="00F92A33"/>
  </w:endnote>
  <w:endnote w:type="continuationNotice" w:id="1">
    <w:p w14:paraId="6DEB48F8" w14:textId="77777777" w:rsidR="00F92A33" w:rsidRDefault="00F92A33"/>
    <w:p w14:paraId="765B5464" w14:textId="77777777" w:rsidR="00F92A33" w:rsidRDefault="00F92A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quity A">
    <w:panose1 w:val="00000000000000000000"/>
    <w:charset w:val="00"/>
    <w:family w:val="auto"/>
    <w:pitch w:val="variable"/>
    <w:sig w:usb0="00000003" w:usb1="00000000" w:usb2="00000000" w:usb3="00000000" w:csb0="00000001" w:csb1="00000000"/>
    <w:embedRegular r:id="rId1" w:fontKey="{97BA5DF4-CA54-4B3D-9246-601318EBC659}"/>
    <w:embedBold r:id="rId2" w:fontKey="{4FCBD9B5-CC86-4FF8-AE4C-B9B7D8055D7A}"/>
    <w:embedItalic r:id="rId3" w:fontKey="{7064F67B-C203-4D33-9169-6B62B32C1988}"/>
    <w:embedBoldItalic r:id="rId4" w:fontKey="{3F144214-D714-4048-B4A8-7B96939C37DF}"/>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Caps">
    <w:panose1 w:val="00000000000000000000"/>
    <w:charset w:val="00"/>
    <w:family w:val="auto"/>
    <w:pitch w:val="variable"/>
    <w:sig w:usb0="00000003" w:usb1="00000000" w:usb2="00000000" w:usb3="00000000" w:csb0="00000001" w:csb1="00000000"/>
    <w:embedRegular r:id="rId5" w:fontKey="{FDCA3997-1E3D-48F0-8FE1-18FB99FBE15B}"/>
    <w:embedBold r:id="rId6" w:fontKey="{D6D53771-C171-45D4-B728-E20B19F2BF22}"/>
    <w:embedItalic r:id="rId7" w:fontKey="{461E2DCA-EA60-4B9C-850E-4B6925677EF0}"/>
  </w:font>
  <w:font w:name="Calibri">
    <w:panose1 w:val="020F0502020204030204"/>
    <w:charset w:val="00"/>
    <w:family w:val="swiss"/>
    <w:pitch w:val="variable"/>
    <w:sig w:usb0="E4002EFF" w:usb1="C200247B" w:usb2="00000009" w:usb3="00000000" w:csb0="000001FF" w:csb1="00000000"/>
    <w:embedRegular r:id="rId8" w:fontKey="{FC0838C8-CBB7-470D-B71A-0309A8F8C808}"/>
    <w:embedBold r:id="rId9" w:fontKey="{36FB39DA-28B4-44A4-B320-254299B916D9}"/>
    <w:embedItalic r:id="rId10" w:fontKey="{9756C2B5-9EE6-405D-8EF2-0A6DB13BC67E}"/>
    <w:embedBoldItalic r:id="rId11" w:fontKey="{BEBCF2EA-D14C-4DBD-93EA-48A0BFEEE487}"/>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12" w:fontKey="{8CFCC44D-A9F8-4173-B570-BA56BE06493A}"/>
  </w:font>
  <w:font w:name="Equity Text B">
    <w:altName w:val="Calibri"/>
    <w:charset w:val="00"/>
    <w:family w:val="auto"/>
    <w:pitch w:val="variable"/>
    <w:sig w:usb0="20000007" w:usb1="00000000" w:usb2="00000000" w:usb3="00000000" w:csb0="00000193" w:csb1="00000000"/>
  </w:font>
  <w:font w:name="Webdings">
    <w:panose1 w:val="05030102010509060703"/>
    <w:charset w:val="02"/>
    <w:family w:val="roman"/>
    <w:pitch w:val="variable"/>
    <w:sig w:usb0="00000000" w:usb1="10000000" w:usb2="00000000" w:usb3="00000000" w:csb0="80000000" w:csb1="00000000"/>
    <w:embedRegular r:id="rId13" w:fontKey="{78E37D3A-40FD-4386-B6D8-FFE7384E861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rsidP="00D96483">
    <w:pPr>
      <w:pStyle w:val="Footer"/>
    </w:pPr>
  </w:p>
  <w:p w14:paraId="638DBE95" w14:textId="77777777" w:rsidR="007D5A01" w:rsidRDefault="007D5A01"/>
  <w:p w14:paraId="0CFF1D6C" w14:textId="77777777" w:rsidR="00D81532" w:rsidRDefault="00D8153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5C0B5D57" w:rsidR="007D5A01" w:rsidRPr="00EC4DB2" w:rsidRDefault="00814627"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sidRPr="00EC4DB2">
      <w:rPr>
        <w:noProof/>
        <w:color w:val="7F7F7F"/>
        <w:sz w:val="20"/>
        <w:u w:color="000000"/>
      </w:rPr>
      <w:t>- 1 -</w:t>
    </w:r>
    <w:r w:rsidRPr="00EC4DB2">
      <w:rPr>
        <w:noProof/>
        <w:color w:val="7F7F7F"/>
        <w:sz w:val="20"/>
        <w:u w:color="000000"/>
      </w:rPr>
      <w:fldChar w:fldCharType="end"/>
    </w:r>
  </w:p>
  <w:p w14:paraId="3CE827CF" w14:textId="290F306B" w:rsidR="00D81532" w:rsidRDefault="00315D4A" w:rsidP="00B05A5E">
    <w:pPr>
      <w:pStyle w:val="Footer"/>
    </w:pPr>
    <w:r w:rsidRPr="00D96483">
      <w:t>{{</w:t>
    </w:r>
    <w:proofErr w:type="spellStart"/>
    <w:r w:rsidRPr="00D96483">
      <w:t>doc</w:t>
    </w:r>
    <w:r w:rsidR="00EF0847" w:rsidRPr="00D96483">
      <w:t>.footer</w:t>
    </w:r>
    <w:proofErr w:type="spellEnd"/>
    <w:r w:rsidRPr="00D96483">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4EDB" w14:textId="77777777" w:rsidR="005B3942" w:rsidRPr="00EC4DB2" w:rsidRDefault="005B3942"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Pr>
        <w:noProof/>
        <w:color w:val="7F7F7F"/>
        <w:sz w:val="20"/>
        <w:u w:color="000000"/>
      </w:rPr>
      <w:t>- 3 -</w:t>
    </w:r>
    <w:r w:rsidRPr="00EC4DB2">
      <w:rPr>
        <w:noProof/>
        <w:color w:val="7F7F7F"/>
        <w:sz w:val="20"/>
        <w:u w:color="000000"/>
      </w:rPr>
      <w:fldChar w:fldCharType="end"/>
    </w:r>
  </w:p>
  <w:p w14:paraId="638DBE9C" w14:textId="2306106B" w:rsidR="007D5A01" w:rsidRPr="005B3942" w:rsidRDefault="005B3942" w:rsidP="00D96483">
    <w:pPr>
      <w:pStyle w:val="Footer"/>
    </w:pPr>
    <w:r w:rsidRPr="00124512">
      <w:t>{{</w:t>
    </w:r>
    <w:proofErr w:type="spellStart"/>
    <w:r w:rsidRPr="00124512">
      <w:t>doc.footer</w:t>
    </w:r>
    <w:proofErr w:type="spellEnd"/>
    <w:r w:rsidRPr="00124512">
      <w:t>}}</w:t>
    </w:r>
  </w:p>
  <w:p w14:paraId="26CF0F41" w14:textId="77777777" w:rsidR="00D81532" w:rsidRDefault="00D815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43F6A" w14:textId="77777777" w:rsidR="00F92A33" w:rsidRDefault="00F92A33">
      <w:r>
        <w:separator/>
      </w:r>
    </w:p>
  </w:footnote>
  <w:footnote w:type="continuationSeparator" w:id="0">
    <w:p w14:paraId="0D0B92E5" w14:textId="77777777" w:rsidR="00F92A33" w:rsidRDefault="00F92A33">
      <w:r>
        <w:continuationSeparator/>
      </w:r>
    </w:p>
    <w:p w14:paraId="100F236D" w14:textId="77777777" w:rsidR="00F92A33" w:rsidRDefault="00F92A33"/>
    <w:p w14:paraId="2FCEC3F9" w14:textId="77777777" w:rsidR="00F92A33" w:rsidRDefault="00F92A33"/>
  </w:footnote>
  <w:footnote w:type="continuationNotice" w:id="1">
    <w:p w14:paraId="1671E51C" w14:textId="77777777" w:rsidR="00F92A33" w:rsidRDefault="00F92A33"/>
    <w:p w14:paraId="2A6F1E84" w14:textId="77777777" w:rsidR="00F92A33" w:rsidRDefault="00F92A33"/>
  </w:footnote>
  <w:footnote w:id="2">
    <w:p w14:paraId="17EB32B8" w14:textId="2B5A43C6" w:rsidR="002A58F4" w:rsidRPr="00C472DA" w:rsidRDefault="002A58F4" w:rsidP="00C472DA">
      <w:pPr>
        <w:pStyle w:val="FootnoteText"/>
      </w:pPr>
      <w:r w:rsidRPr="00C472DA">
        <w:rPr>
          <w:rStyle w:val="FootnoteReference"/>
          <w:vertAlign w:val="baseline"/>
        </w:rPr>
        <w:footnoteRef/>
      </w:r>
      <w:r w:rsidRPr="00C472DA">
        <w:rPr>
          <w:rStyle w:val="FootnoteReference"/>
          <w:vertAlign w:val="baseline"/>
        </w:rPr>
        <w:t>.</w:t>
      </w:r>
      <w:r w:rsidRPr="00C472DA">
        <w:rPr>
          <w:rStyle w:val="FootnoteReference"/>
          <w:vertAlign w:val="baseline"/>
        </w:rPr>
        <w:tab/>
      </w:r>
      <w:r w:rsidRPr="00C472DA">
        <w:t>Author’s Note: The foundational statute for the receivership at bar is Health &amp; Safety Code</w:t>
      </w:r>
      <w:r w:rsidR="00FB46E1">
        <w:t>,</w:t>
      </w:r>
      <w:r w:rsidRPr="00C472DA">
        <w:t xml:space="preserve"> section 17980.7. For readability, this memorandum will occasionally refer to receivers and receiverships proceeding under the Health &amp; Safety Code statute as “HS receivers” and “HS receiverships” </w:t>
      </w:r>
      <w:proofErr w:type="gramStart"/>
      <w:r w:rsidRPr="00C472DA">
        <w:t>generally, with</w:t>
      </w:r>
      <w:proofErr w:type="gramEnd"/>
      <w:r w:rsidRPr="00C472DA">
        <w:t xml:space="preserve"> references to the statute itself short-handed to “§ 17980.7.” Any unspecified reference to a “rule” refers to the California Rules of Court.</w:t>
      </w:r>
    </w:p>
  </w:footnote>
  <w:footnote w:id="3">
    <w:p w14:paraId="0A2B5AE9" w14:textId="0F5E2FBE" w:rsidR="002A58F4" w:rsidRPr="00C472DA" w:rsidRDefault="002A58F4" w:rsidP="00C472DA">
      <w:pPr>
        <w:pStyle w:val="FootnoteText"/>
      </w:pPr>
      <w:r w:rsidRPr="00C472DA">
        <w:rPr>
          <w:rStyle w:val="FootnoteReference"/>
          <w:rFonts w:eastAsiaTheme="minorEastAsia"/>
          <w:vertAlign w:val="baseline"/>
        </w:rPr>
        <w:footnoteRef/>
      </w:r>
      <w:r w:rsidRPr="00C472DA">
        <w:rPr>
          <w:rStyle w:val="FootnoteReference"/>
          <w:rFonts w:eastAsiaTheme="minorEastAsia"/>
          <w:vertAlign w:val="baseline"/>
        </w:rPr>
        <w:t>.</w:t>
      </w:r>
      <w:r w:rsidRPr="00C472DA">
        <w:rPr>
          <w:rStyle w:val="FootnoteReference"/>
          <w:rFonts w:eastAsiaTheme="minorEastAsia"/>
          <w:vertAlign w:val="baseline"/>
        </w:rPr>
        <w:tab/>
      </w:r>
      <w:r w:rsidRPr="00C472DA">
        <w:t xml:space="preserve">The “Order Appointing a Receiver Pursuant to Judgment by Default” entered on </w:t>
      </w:r>
      <w:r w:rsidR="00FB46E1" w:rsidRPr="00802064">
        <w:rPr>
          <w:rFonts w:eastAsia="Calibri"/>
          <w:highlight w:val="yellow"/>
          <w:u w:color="000000"/>
        </w:rPr>
        <w:t>xxxxx</w:t>
      </w:r>
      <w:r w:rsidRPr="00C472DA">
        <w:t xml:space="preserve">. (See </w:t>
      </w:r>
      <w:r w:rsidRPr="0019168F">
        <w:rPr>
          <w:rFonts w:eastAsia="Calibri"/>
          <w:b/>
          <w:bCs/>
          <w:highlight w:val="yellow"/>
        </w:rPr>
        <w:t>R9-R19</w:t>
      </w:r>
      <w:r w:rsidRPr="00C472DA">
        <w:t>.)</w:t>
      </w:r>
    </w:p>
  </w:footnote>
  <w:footnote w:id="4">
    <w:p w14:paraId="7A5E0B17" w14:textId="77777777" w:rsidR="00B513D1" w:rsidRPr="00C472DA" w:rsidRDefault="00B513D1" w:rsidP="00C472DA">
      <w:pPr>
        <w:pStyle w:val="FootnoteText"/>
      </w:pPr>
      <w:r w:rsidRPr="00C472DA">
        <w:footnoteRef/>
      </w:r>
      <w:r w:rsidRPr="00C472DA">
        <w:t>.</w:t>
      </w:r>
      <w:r w:rsidRPr="00C472DA">
        <w:tab/>
        <w:t>All citations or references to exhibits correlate to the Index of Exhibits (Index) filed concurrently herewith, and any bolded “R” number (e.g., R1, R60-R71) cited in this document correlates to a page or range in the Bates-numbered Index (large red numbers at bottom left and right corners of each page).</w:t>
      </w:r>
    </w:p>
  </w:footnote>
  <w:footnote w:id="5">
    <w:p w14:paraId="281C41A4" w14:textId="30B40B3B" w:rsidR="00030373" w:rsidRPr="00C472DA" w:rsidRDefault="006A7FBA" w:rsidP="00C472DA">
      <w:pPr>
        <w:pStyle w:val="FootnoteText"/>
      </w:pPr>
      <w:r w:rsidRPr="00C472DA">
        <w:rPr>
          <w:rStyle w:val="FootnoteReference"/>
          <w:vertAlign w:val="baseline"/>
        </w:rPr>
        <w:footnoteRef/>
      </w:r>
      <w:r w:rsidRPr="00C472DA">
        <w:rPr>
          <w:rStyle w:val="FootnoteReference"/>
          <w:vertAlign w:val="baseline"/>
        </w:rPr>
        <w:t>.</w:t>
      </w:r>
      <w:r w:rsidRPr="00C472DA">
        <w:rPr>
          <w:rStyle w:val="FootnoteReference"/>
          <w:vertAlign w:val="baseline"/>
        </w:rPr>
        <w:tab/>
      </w:r>
      <w:r w:rsidR="00030373" w:rsidRPr="00C472DA">
        <w:t xml:space="preserve">Any bolded “R” number (e.g., </w:t>
      </w:r>
      <w:r w:rsidR="00030373" w:rsidRPr="00FB46E1">
        <w:rPr>
          <w:b/>
          <w:bCs/>
        </w:rPr>
        <w:t>R1</w:t>
      </w:r>
      <w:r w:rsidR="00030373" w:rsidRPr="00FB46E1">
        <w:t>,</w:t>
      </w:r>
      <w:r w:rsidR="00030373" w:rsidRPr="00FB46E1">
        <w:rPr>
          <w:b/>
          <w:bCs/>
        </w:rPr>
        <w:t xml:space="preserve"> R60-R71</w:t>
      </w:r>
      <w:r w:rsidR="00030373" w:rsidRPr="00C472DA">
        <w:t>) cited in this document correlates to a page or range in the Bates-numbered exhibits attached hereto.</w:t>
      </w:r>
    </w:p>
  </w:footnote>
  <w:footnote w:id="6">
    <w:p w14:paraId="34E1B982" w14:textId="5AD2CCA1" w:rsidR="00030373" w:rsidRPr="00C472DA" w:rsidRDefault="006A7FBA" w:rsidP="00C472DA">
      <w:pPr>
        <w:pStyle w:val="FootnoteText"/>
      </w:pPr>
      <w:r w:rsidRPr="00C472DA">
        <w:rPr>
          <w:rStyle w:val="FootnoteReference"/>
          <w:vertAlign w:val="baseline"/>
        </w:rPr>
        <w:footnoteRef/>
      </w:r>
      <w:r w:rsidRPr="00C472DA">
        <w:rPr>
          <w:rStyle w:val="FootnoteReference"/>
          <w:vertAlign w:val="baseline"/>
        </w:rPr>
        <w:t>.</w:t>
      </w:r>
      <w:r w:rsidRPr="00C472DA">
        <w:rPr>
          <w:rStyle w:val="FootnoteReference"/>
          <w:vertAlign w:val="baseline"/>
        </w:rPr>
        <w:tab/>
      </w:r>
      <w:r w:rsidR="00B513D1" w:rsidRPr="00C472DA">
        <w:t xml:space="preserve">All citations or references to exhibits correlate to the Index of Exhibits (Index) filed concurrently herewith, and any bolded “R” number (e.g., </w:t>
      </w:r>
      <w:r w:rsidR="00B513D1" w:rsidRPr="00FB46E1">
        <w:rPr>
          <w:b/>
          <w:bCs/>
        </w:rPr>
        <w:t>R1</w:t>
      </w:r>
      <w:r w:rsidR="00B513D1" w:rsidRPr="00C472DA">
        <w:t xml:space="preserve">, </w:t>
      </w:r>
      <w:r w:rsidR="00B513D1" w:rsidRPr="00FB46E1">
        <w:rPr>
          <w:b/>
          <w:bCs/>
        </w:rPr>
        <w:t>R60-R71</w:t>
      </w:r>
      <w:r w:rsidR="00B513D1" w:rsidRPr="00C472DA">
        <w:t>) cited in this document correlates to a page or range in the Bates-numbered Index (large, blue, underlined stamps at bottom left and right corners of each page)</w:t>
      </w:r>
      <w:r w:rsidR="00030373" w:rsidRPr="00C472DA">
        <w:t>.</w:t>
      </w:r>
    </w:p>
  </w:footnote>
  <w:footnote w:id="7">
    <w:p w14:paraId="3FC788B3" w14:textId="73AD8920" w:rsidR="00A94898" w:rsidRPr="00C472DA" w:rsidRDefault="006A7FBA" w:rsidP="00C472DA">
      <w:pPr>
        <w:pStyle w:val="FootnoteText"/>
      </w:pPr>
      <w:r w:rsidRPr="00C472DA">
        <w:rPr>
          <w:rStyle w:val="FootnoteReference"/>
          <w:rFonts w:eastAsia="Calibri"/>
          <w:vertAlign w:val="baseline"/>
        </w:rPr>
        <w:footnoteRef/>
      </w:r>
      <w:r w:rsidRPr="00C472DA">
        <w:rPr>
          <w:rStyle w:val="FootnoteReference"/>
          <w:rFonts w:eastAsia="Calibri"/>
          <w:vertAlign w:val="baseline"/>
        </w:rPr>
        <w:t>.</w:t>
      </w:r>
      <w:r w:rsidRPr="00C472DA">
        <w:rPr>
          <w:rStyle w:val="FootnoteReference"/>
          <w:rFonts w:eastAsia="Calibri"/>
          <w:vertAlign w:val="baseline"/>
        </w:rPr>
        <w:tab/>
      </w:r>
      <w:r w:rsidR="00A94898" w:rsidRPr="00C472DA">
        <w:t>All citations or references to exhibits correlate to the Index of Exhibits (Index) filed concurrently herewith.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2BE27" w14:textId="641A6E7A" w:rsidR="00D81532" w:rsidRPr="00B05A5E" w:rsidRDefault="00814627" w:rsidP="00B05A5E">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0D2E6"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250F6"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0980C"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E9662" w14:textId="650D2173" w:rsidR="00D81532" w:rsidRPr="00B05A5E" w:rsidRDefault="00814627" w:rsidP="00B05A5E">
    <w:r w:rsidRPr="00EC4DB2">
      <w:rPr>
        <w:noProof/>
      </w:rPr>
      <mc:AlternateContent>
        <mc:Choice Requires="wps">
          <w:drawing>
            <wp:anchor distT="0" distB="0" distL="114300" distR="114300" simplePos="0" relativeHeight="251662336" behindDoc="0" locked="0" layoutInCell="1" allowOverlap="1" wp14:anchorId="638DBEA7" wp14:editId="5961DF3B">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sidRPr="00EC4DB2">
      <w:rPr>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9938F6"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sidRPr="00EC4DB2">
      <w:rPr>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7A38A"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sidRPr="00EC4DB2">
      <w:rPr>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40B6F"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24785EA2"/>
    <w:lvl w:ilvl="0">
      <w:start w:val="1"/>
      <w:numFmt w:val="decimal"/>
      <w:pStyle w:val="NumberedText"/>
      <w:lvlText w:val="%1."/>
      <w:lvlJc w:val="center"/>
      <w:pPr>
        <w:tabs>
          <w:tab w:val="num" w:pos="864"/>
        </w:tabs>
        <w:ind w:left="0" w:firstLine="432"/>
      </w:pPr>
      <w:rPr>
        <w:rFonts w:asciiTheme="minorHAnsi" w:hAnsiTheme="minorHAnsi" w:hint="default"/>
        <w:b w:val="0"/>
        <w:i w:val="0"/>
        <w:caps w:val="0"/>
        <w:strike w:val="0"/>
        <w:dstrike w:val="0"/>
        <w:vanish w:val="0"/>
        <w:color w:val="000000" w:themeColor="text1"/>
        <w:sz w:val="24"/>
        <w:u w:val="none"/>
        <w:vertAlign w:val="baseline"/>
      </w:rPr>
    </w:lvl>
    <w:lvl w:ilvl="1">
      <w:start w:val="1"/>
      <w:numFmt w:val="lowerLetter"/>
      <w:lvlText w:val="%2."/>
      <w:lvlJc w:val="center"/>
      <w:pPr>
        <w:tabs>
          <w:tab w:val="num" w:pos="1296"/>
        </w:tabs>
        <w:ind w:left="1296" w:hanging="432"/>
      </w:pPr>
      <w:rPr>
        <w:rFonts w:asciiTheme="minorHAnsi" w:hAnsiTheme="minorHAnsi" w:hint="default"/>
        <w:b w:val="0"/>
        <w:i w:val="0"/>
        <w:caps w:val="0"/>
        <w:strike w:val="0"/>
        <w:dstrike w:val="0"/>
        <w:vanish w:val="0"/>
        <w:color w:val="000000" w:themeColor="text1"/>
        <w:sz w:val="24"/>
        <w:u w:val="none"/>
        <w:vertAlign w:val="baseline"/>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F870674"/>
    <w:multiLevelType w:val="multilevel"/>
    <w:tmpl w:val="8210FD08"/>
    <w:lvl w:ilvl="0">
      <w:start w:val="1"/>
      <w:numFmt w:val="decimal"/>
      <w:lvlText w:val="(%1)"/>
      <w:lvlJc w:val="center"/>
      <w:pPr>
        <w:tabs>
          <w:tab w:val="num" w:pos="720"/>
        </w:tabs>
        <w:ind w:left="720" w:hanging="288"/>
      </w:pPr>
      <w:rPr>
        <w:rFonts w:asciiTheme="minorHAnsi" w:hAnsiTheme="minorHAnsi" w:hint="default"/>
        <w:b w:val="0"/>
        <w:i w:val="0"/>
        <w:caps w:val="0"/>
        <w:strike w:val="0"/>
        <w:dstrike w:val="0"/>
        <w:vanish w:val="0"/>
        <w:color w:val="000000" w:themeColor="text1"/>
        <w:sz w:val="24"/>
        <w:u w:val="none"/>
        <w:vertAlign w:val="baseline"/>
      </w:rPr>
    </w:lvl>
    <w:lvl w:ilvl="1">
      <w:start w:val="1"/>
      <w:numFmt w:val="lowerLetter"/>
      <w:lvlText w:val="%2."/>
      <w:lvlJc w:val="left"/>
      <w:pPr>
        <w:ind w:left="1512" w:hanging="360"/>
      </w:pPr>
      <w:rPr>
        <w:rFonts w:hint="default"/>
      </w:rPr>
    </w:lvl>
    <w:lvl w:ilvl="2">
      <w:start w:val="1"/>
      <w:numFmt w:val="lowerRoman"/>
      <w:lvlText w:val="%3."/>
      <w:lvlJc w:val="right"/>
      <w:pPr>
        <w:ind w:left="2232" w:hanging="18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18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180"/>
      </w:pPr>
      <w:rPr>
        <w:rFonts w:hint="default"/>
      </w:rPr>
    </w:lvl>
  </w:abstractNum>
  <w:abstractNum w:abstractNumId="3"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83515B5"/>
    <w:multiLevelType w:val="multilevel"/>
    <w:tmpl w:val="785C0568"/>
    <w:lvl w:ilvl="0">
      <w:start w:val="1"/>
      <w:numFmt w:val="decimal"/>
      <w:pStyle w:val="NumberedParagraphs-ReliefRequested"/>
      <w:lvlText w:val="(%1)"/>
      <w:lvlJc w:val="center"/>
      <w:pPr>
        <w:tabs>
          <w:tab w:val="num" w:pos="720"/>
        </w:tabs>
        <w:ind w:left="720" w:hanging="288"/>
      </w:pPr>
      <w:rPr>
        <w:rFonts w:asciiTheme="minorHAnsi" w:hAnsiTheme="minorHAnsi" w:hint="default"/>
        <w:b w:val="0"/>
        <w:i w:val="0"/>
        <w:caps w:val="0"/>
        <w:strike w:val="0"/>
        <w:dstrike w:val="0"/>
        <w:vanish w:val="0"/>
        <w:color w:val="000000" w:themeColor="text1"/>
        <w:sz w:val="24"/>
        <w:u w:val="none"/>
        <w:vertAlign w:val="baseline"/>
      </w:rPr>
    </w:lvl>
    <w:lvl w:ilvl="1">
      <w:start w:val="1"/>
      <w:numFmt w:val="lowerLetter"/>
      <w:lvlText w:val="%2."/>
      <w:lvlJc w:val="left"/>
      <w:pPr>
        <w:ind w:left="1512" w:hanging="360"/>
      </w:pPr>
      <w:rPr>
        <w:rFonts w:hint="default"/>
      </w:rPr>
    </w:lvl>
    <w:lvl w:ilvl="2">
      <w:start w:val="1"/>
      <w:numFmt w:val="lowerRoman"/>
      <w:lvlText w:val="%3."/>
      <w:lvlJc w:val="right"/>
      <w:pPr>
        <w:ind w:left="2232" w:hanging="18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18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180"/>
      </w:pPr>
      <w:rPr>
        <w:rFonts w:hint="default"/>
      </w:rPr>
    </w:lvl>
  </w:abstractNum>
  <w:abstractNum w:abstractNumId="5"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AE0E7B"/>
    <w:multiLevelType w:val="multilevel"/>
    <w:tmpl w:val="82187000"/>
    <w:lvl w:ilvl="0">
      <w:start w:val="1"/>
      <w:numFmt w:val="upperRoman"/>
      <w:pStyle w:val="Heading2"/>
      <w:lvlText w:val="%1."/>
      <w:lvlJc w:val="center"/>
      <w:pPr>
        <w:tabs>
          <w:tab w:val="num" w:pos="648"/>
        </w:tabs>
        <w:ind w:left="648" w:hanging="360"/>
      </w:pPr>
      <w:rPr>
        <w:rFonts w:ascii="Equity A" w:hAnsi="Equity A" w:cs="Times New Roman"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Equity A" w:hAnsi="Equity A"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Equity A" w:hAnsi="Equity A"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Equity A" w:hAnsi="Equity A" w:cs="Times New Roman"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6FD10686"/>
    <w:multiLevelType w:val="multilevel"/>
    <w:tmpl w:val="387C7BCA"/>
    <w:lvl w:ilvl="0">
      <w:start w:val="1"/>
      <w:numFmt w:val="decimal"/>
      <w:lvlText w:val="(%1)"/>
      <w:lvlJc w:val="center"/>
      <w:pPr>
        <w:tabs>
          <w:tab w:val="num" w:pos="720"/>
        </w:tabs>
        <w:ind w:left="720" w:hanging="288"/>
      </w:pPr>
      <w:rPr>
        <w:rFonts w:asciiTheme="minorHAnsi" w:hAnsiTheme="minorHAnsi" w:hint="default"/>
        <w:b w:val="0"/>
        <w:i w:val="0"/>
        <w:caps w:val="0"/>
        <w:strike w:val="0"/>
        <w:dstrike w:val="0"/>
        <w:vanish w:val="0"/>
        <w:color w:val="000000" w:themeColor="text1"/>
        <w:sz w:val="24"/>
        <w:u w:val="none"/>
        <w:vertAlign w:val="baseline"/>
      </w:rPr>
    </w:lvl>
    <w:lvl w:ilvl="1">
      <w:start w:val="1"/>
      <w:numFmt w:val="lowerLetter"/>
      <w:lvlText w:val="%2."/>
      <w:lvlJc w:val="left"/>
      <w:pPr>
        <w:ind w:left="1512" w:hanging="360"/>
      </w:pPr>
      <w:rPr>
        <w:rFonts w:hint="default"/>
      </w:rPr>
    </w:lvl>
    <w:lvl w:ilvl="2">
      <w:start w:val="1"/>
      <w:numFmt w:val="lowerRoman"/>
      <w:lvlText w:val="%3."/>
      <w:lvlJc w:val="right"/>
      <w:pPr>
        <w:ind w:left="2232" w:hanging="18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18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180"/>
      </w:pPr>
      <w:rPr>
        <w:rFonts w:hint="default"/>
      </w:rPr>
    </w:lvl>
  </w:abstractNum>
  <w:abstractNum w:abstractNumId="8" w15:restartNumberingAfterBreak="0">
    <w:nsid w:val="702B7124"/>
    <w:multiLevelType w:val="multilevel"/>
    <w:tmpl w:val="900CAA70"/>
    <w:lvl w:ilvl="0">
      <w:start w:val="1"/>
      <w:numFmt w:val="decimal"/>
      <w:pStyle w:val="NumberedTextLetter"/>
      <w:lvlText w:val="%1."/>
      <w:lvlJc w:val="center"/>
      <w:pPr>
        <w:tabs>
          <w:tab w:val="num" w:pos="864"/>
        </w:tabs>
        <w:ind w:left="0" w:firstLine="432"/>
      </w:pPr>
      <w:rPr>
        <w:rFonts w:asciiTheme="minorHAnsi" w:hAnsiTheme="minorHAnsi" w:hint="default"/>
        <w:b w:val="0"/>
        <w:i w:val="0"/>
        <w:caps w:val="0"/>
        <w:strike w:val="0"/>
        <w:dstrike w:val="0"/>
        <w:vanish w:val="0"/>
        <w:color w:val="000000" w:themeColor="text1"/>
        <w:sz w:val="24"/>
        <w:u w:val="none"/>
        <w:vertAlign w:val="baseline"/>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abstractNum w:abstractNumId="10" w15:restartNumberingAfterBreak="0">
    <w:nsid w:val="74936D08"/>
    <w:multiLevelType w:val="multilevel"/>
    <w:tmpl w:val="F53CB9BA"/>
    <w:lvl w:ilvl="0">
      <w:start w:val="1"/>
      <w:numFmt w:val="bullet"/>
      <w:pStyle w:val="BulletedList"/>
      <w:lvlText w:val=""/>
      <w:lvlJc w:val="left"/>
      <w:pPr>
        <w:tabs>
          <w:tab w:val="num" w:pos="691"/>
        </w:tabs>
        <w:ind w:left="691" w:hanging="259"/>
      </w:pPr>
      <w:rPr>
        <w:rFonts w:ascii="Symbol" w:hAnsi="Symbol" w:hint="default"/>
        <w:b w:val="0"/>
        <w:i w:val="0"/>
        <w:color w:val="000000" w:themeColor="text1"/>
        <w:sz w:val="24"/>
        <w:u w:val="none"/>
      </w:rPr>
    </w:lvl>
    <w:lvl w:ilvl="1">
      <w:start w:val="1"/>
      <w:numFmt w:val="bullet"/>
      <w:lvlText w:val=""/>
      <w:lvlJc w:val="left"/>
      <w:pPr>
        <w:tabs>
          <w:tab w:val="num" w:pos="1296"/>
        </w:tabs>
        <w:ind w:left="1296" w:hanging="288"/>
      </w:pPr>
      <w:rPr>
        <w:rFonts w:ascii="Symbol" w:hAnsi="Symbol" w:hint="default"/>
        <w:color w:val="auto"/>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num w:numId="1" w16cid:durableId="1491287454">
    <w:abstractNumId w:val="9"/>
  </w:num>
  <w:num w:numId="2" w16cid:durableId="1970819501">
    <w:abstractNumId w:val="5"/>
  </w:num>
  <w:num w:numId="3" w16cid:durableId="224149666">
    <w:abstractNumId w:val="3"/>
  </w:num>
  <w:num w:numId="4" w16cid:durableId="1930656380">
    <w:abstractNumId w:val="8"/>
  </w:num>
  <w:num w:numId="5" w16cid:durableId="1966228538">
    <w:abstractNumId w:val="1"/>
  </w:num>
  <w:num w:numId="6" w16cid:durableId="1869222425">
    <w:abstractNumId w:val="6"/>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1686007">
    <w:abstractNumId w:val="7"/>
  </w:num>
  <w:num w:numId="12" w16cid:durableId="1140997860">
    <w:abstractNumId w:val="2"/>
  </w:num>
  <w:num w:numId="13" w16cid:durableId="567612632">
    <w:abstractNumId w:val="4"/>
  </w:num>
  <w:num w:numId="14" w16cid:durableId="1942297878">
    <w:abstractNumId w:val="4"/>
  </w:num>
  <w:num w:numId="15" w16cid:durableId="593053860">
    <w:abstractNumId w:val="10"/>
  </w:num>
  <w:num w:numId="16" w16cid:durableId="204372760">
    <w:abstractNumId w:val="10"/>
    <w:lvlOverride w:ilvl="0">
      <w:lvl w:ilvl="0">
        <w:start w:val="1"/>
        <w:numFmt w:val="bullet"/>
        <w:pStyle w:val="BulletedList"/>
        <w:lvlText w:val=""/>
        <w:lvlJc w:val="left"/>
        <w:pPr>
          <w:tabs>
            <w:tab w:val="num" w:pos="691"/>
          </w:tabs>
          <w:ind w:left="691" w:hanging="259"/>
        </w:pPr>
        <w:rPr>
          <w:rFonts w:ascii="Symbol" w:hAnsi="Symbol" w:hint="default"/>
          <w:b w:val="0"/>
          <w:i w:val="0"/>
          <w:color w:val="000000" w:themeColor="text1"/>
          <w:sz w:val="24"/>
          <w:u w:val="none"/>
        </w:rPr>
      </w:lvl>
    </w:lvlOverride>
    <w:lvlOverride w:ilvl="1">
      <w:lvl w:ilvl="1">
        <w:start w:val="1"/>
        <w:numFmt w:val="bullet"/>
        <w:lvlText w:val=""/>
        <w:lvlJc w:val="left"/>
        <w:pPr>
          <w:tabs>
            <w:tab w:val="num" w:pos="1123"/>
          </w:tabs>
          <w:ind w:left="1123" w:hanging="259"/>
        </w:pPr>
        <w:rPr>
          <w:rFonts w:ascii="Symbol" w:hAnsi="Symbol" w:hint="default"/>
          <w:color w:val="auto"/>
        </w:rPr>
      </w:lvl>
    </w:lvlOverride>
    <w:lvlOverride w:ilvl="2">
      <w:lvl w:ilvl="2">
        <w:start w:val="1"/>
        <w:numFmt w:val="lowerRoman"/>
        <w:lvlText w:val="%3."/>
        <w:lvlJc w:val="right"/>
        <w:pPr>
          <w:ind w:left="2189" w:hanging="180"/>
        </w:pPr>
        <w:rPr>
          <w:rFonts w:hint="default"/>
        </w:rPr>
      </w:lvl>
    </w:lvlOverride>
    <w:lvlOverride w:ilvl="3">
      <w:lvl w:ilvl="3">
        <w:start w:val="1"/>
        <w:numFmt w:val="decimal"/>
        <w:lvlText w:val="%4."/>
        <w:lvlJc w:val="left"/>
        <w:pPr>
          <w:ind w:left="2909" w:hanging="360"/>
        </w:pPr>
        <w:rPr>
          <w:rFonts w:hint="default"/>
        </w:rPr>
      </w:lvl>
    </w:lvlOverride>
    <w:lvlOverride w:ilvl="4">
      <w:lvl w:ilvl="4">
        <w:start w:val="1"/>
        <w:numFmt w:val="lowerLetter"/>
        <w:lvlText w:val="%5."/>
        <w:lvlJc w:val="left"/>
        <w:pPr>
          <w:ind w:left="3629" w:hanging="360"/>
        </w:pPr>
        <w:rPr>
          <w:rFonts w:hint="default"/>
        </w:rPr>
      </w:lvl>
    </w:lvlOverride>
    <w:lvlOverride w:ilvl="5">
      <w:lvl w:ilvl="5">
        <w:start w:val="1"/>
        <w:numFmt w:val="lowerRoman"/>
        <w:lvlText w:val="%6."/>
        <w:lvlJc w:val="right"/>
        <w:pPr>
          <w:ind w:left="4349" w:hanging="180"/>
        </w:pPr>
        <w:rPr>
          <w:rFonts w:hint="default"/>
        </w:rPr>
      </w:lvl>
    </w:lvlOverride>
    <w:lvlOverride w:ilvl="6">
      <w:lvl w:ilvl="6">
        <w:start w:val="1"/>
        <w:numFmt w:val="decimal"/>
        <w:lvlText w:val="%7."/>
        <w:lvlJc w:val="left"/>
        <w:pPr>
          <w:ind w:left="5069" w:hanging="360"/>
        </w:pPr>
        <w:rPr>
          <w:rFonts w:hint="default"/>
        </w:rPr>
      </w:lvl>
    </w:lvlOverride>
    <w:lvlOverride w:ilvl="7">
      <w:lvl w:ilvl="7">
        <w:start w:val="1"/>
        <w:numFmt w:val="lowerLetter"/>
        <w:lvlText w:val="%8."/>
        <w:lvlJc w:val="left"/>
        <w:pPr>
          <w:ind w:left="5789" w:hanging="360"/>
        </w:pPr>
        <w:rPr>
          <w:rFonts w:hint="default"/>
        </w:rPr>
      </w:lvl>
    </w:lvlOverride>
    <w:lvlOverride w:ilvl="8">
      <w:lvl w:ilvl="8">
        <w:start w:val="1"/>
        <w:numFmt w:val="lowerRoman"/>
        <w:lvlText w:val="%9."/>
        <w:lvlJc w:val="right"/>
        <w:pPr>
          <w:ind w:left="6509" w:hanging="180"/>
        </w:pPr>
        <w:rPr>
          <w:rFonts w:hint="default"/>
        </w:rPr>
      </w:lvl>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03A8"/>
    <w:rsid w:val="00004DFC"/>
    <w:rsid w:val="0000665B"/>
    <w:rsid w:val="00007756"/>
    <w:rsid w:val="0001333A"/>
    <w:rsid w:val="000156E6"/>
    <w:rsid w:val="00017C1E"/>
    <w:rsid w:val="0002295B"/>
    <w:rsid w:val="00026507"/>
    <w:rsid w:val="00027728"/>
    <w:rsid w:val="00030373"/>
    <w:rsid w:val="000318AE"/>
    <w:rsid w:val="000320E1"/>
    <w:rsid w:val="00032E3C"/>
    <w:rsid w:val="00037017"/>
    <w:rsid w:val="00052B43"/>
    <w:rsid w:val="00056B7F"/>
    <w:rsid w:val="0006071C"/>
    <w:rsid w:val="00060BCE"/>
    <w:rsid w:val="00065D82"/>
    <w:rsid w:val="00073201"/>
    <w:rsid w:val="0007596A"/>
    <w:rsid w:val="000769E2"/>
    <w:rsid w:val="00076E65"/>
    <w:rsid w:val="00077F05"/>
    <w:rsid w:val="000871F6"/>
    <w:rsid w:val="00091032"/>
    <w:rsid w:val="00096EC4"/>
    <w:rsid w:val="000A04C0"/>
    <w:rsid w:val="000A2DDD"/>
    <w:rsid w:val="000A3468"/>
    <w:rsid w:val="000B2AD9"/>
    <w:rsid w:val="000B66B4"/>
    <w:rsid w:val="000B6DA7"/>
    <w:rsid w:val="000C1774"/>
    <w:rsid w:val="000C1AEE"/>
    <w:rsid w:val="000C2EE1"/>
    <w:rsid w:val="000C748E"/>
    <w:rsid w:val="000D1033"/>
    <w:rsid w:val="000E02F6"/>
    <w:rsid w:val="000E17C6"/>
    <w:rsid w:val="000E45D9"/>
    <w:rsid w:val="000F0EE0"/>
    <w:rsid w:val="0011121C"/>
    <w:rsid w:val="00120679"/>
    <w:rsid w:val="00124512"/>
    <w:rsid w:val="001306FC"/>
    <w:rsid w:val="001307B3"/>
    <w:rsid w:val="00130B92"/>
    <w:rsid w:val="001412C9"/>
    <w:rsid w:val="0014238F"/>
    <w:rsid w:val="00143EB9"/>
    <w:rsid w:val="001443DF"/>
    <w:rsid w:val="00147106"/>
    <w:rsid w:val="00152285"/>
    <w:rsid w:val="00152C75"/>
    <w:rsid w:val="00163539"/>
    <w:rsid w:val="00174CD6"/>
    <w:rsid w:val="00177B17"/>
    <w:rsid w:val="0018142D"/>
    <w:rsid w:val="0018317D"/>
    <w:rsid w:val="0018365D"/>
    <w:rsid w:val="001844E8"/>
    <w:rsid w:val="0019168F"/>
    <w:rsid w:val="00193DED"/>
    <w:rsid w:val="001A6ADD"/>
    <w:rsid w:val="001C1253"/>
    <w:rsid w:val="001C202E"/>
    <w:rsid w:val="001C383C"/>
    <w:rsid w:val="001D065C"/>
    <w:rsid w:val="001E56C9"/>
    <w:rsid w:val="001F0846"/>
    <w:rsid w:val="001F23FD"/>
    <w:rsid w:val="001F4DD6"/>
    <w:rsid w:val="001F76CB"/>
    <w:rsid w:val="00201CF8"/>
    <w:rsid w:val="00203BF9"/>
    <w:rsid w:val="002071FA"/>
    <w:rsid w:val="00212B3C"/>
    <w:rsid w:val="002202F9"/>
    <w:rsid w:val="002210A8"/>
    <w:rsid w:val="00223C18"/>
    <w:rsid w:val="00227B8E"/>
    <w:rsid w:val="002402DD"/>
    <w:rsid w:val="002438E3"/>
    <w:rsid w:val="002451A9"/>
    <w:rsid w:val="00250157"/>
    <w:rsid w:val="002615BF"/>
    <w:rsid w:val="00263850"/>
    <w:rsid w:val="00274727"/>
    <w:rsid w:val="00277A5A"/>
    <w:rsid w:val="00281B2F"/>
    <w:rsid w:val="0028615A"/>
    <w:rsid w:val="002A0CE4"/>
    <w:rsid w:val="002A1AD3"/>
    <w:rsid w:val="002A58F4"/>
    <w:rsid w:val="002B1A90"/>
    <w:rsid w:val="002B3498"/>
    <w:rsid w:val="002B3E20"/>
    <w:rsid w:val="002C7C7D"/>
    <w:rsid w:val="002C7D31"/>
    <w:rsid w:val="002D1987"/>
    <w:rsid w:val="002D5E75"/>
    <w:rsid w:val="002E2A15"/>
    <w:rsid w:val="002E5B52"/>
    <w:rsid w:val="002E7A28"/>
    <w:rsid w:val="002F6460"/>
    <w:rsid w:val="00301563"/>
    <w:rsid w:val="003133E3"/>
    <w:rsid w:val="00313A1A"/>
    <w:rsid w:val="0031567A"/>
    <w:rsid w:val="00315D4A"/>
    <w:rsid w:val="00317ABE"/>
    <w:rsid w:val="003231D3"/>
    <w:rsid w:val="003253DE"/>
    <w:rsid w:val="003262DD"/>
    <w:rsid w:val="00330E52"/>
    <w:rsid w:val="0033482B"/>
    <w:rsid w:val="00334C98"/>
    <w:rsid w:val="00335A7E"/>
    <w:rsid w:val="00340711"/>
    <w:rsid w:val="003452CA"/>
    <w:rsid w:val="00347642"/>
    <w:rsid w:val="00352A94"/>
    <w:rsid w:val="00361D10"/>
    <w:rsid w:val="003624C2"/>
    <w:rsid w:val="00362F60"/>
    <w:rsid w:val="00363874"/>
    <w:rsid w:val="00370B76"/>
    <w:rsid w:val="00371248"/>
    <w:rsid w:val="003727E9"/>
    <w:rsid w:val="00382F03"/>
    <w:rsid w:val="003858C5"/>
    <w:rsid w:val="00396D05"/>
    <w:rsid w:val="003A327F"/>
    <w:rsid w:val="003A78DD"/>
    <w:rsid w:val="003B0D03"/>
    <w:rsid w:val="003B22DD"/>
    <w:rsid w:val="003C2B77"/>
    <w:rsid w:val="003C3FF7"/>
    <w:rsid w:val="003C4F52"/>
    <w:rsid w:val="003D66DC"/>
    <w:rsid w:val="003D779B"/>
    <w:rsid w:val="003D7C0A"/>
    <w:rsid w:val="003E12E5"/>
    <w:rsid w:val="003E12F0"/>
    <w:rsid w:val="003F5374"/>
    <w:rsid w:val="00402A02"/>
    <w:rsid w:val="00402CB8"/>
    <w:rsid w:val="004031A1"/>
    <w:rsid w:val="0041016A"/>
    <w:rsid w:val="00412A69"/>
    <w:rsid w:val="004136AE"/>
    <w:rsid w:val="004154DE"/>
    <w:rsid w:val="0042010D"/>
    <w:rsid w:val="0042502B"/>
    <w:rsid w:val="0043371D"/>
    <w:rsid w:val="004337FD"/>
    <w:rsid w:val="00436C18"/>
    <w:rsid w:val="00440C25"/>
    <w:rsid w:val="00442FA5"/>
    <w:rsid w:val="00444C94"/>
    <w:rsid w:val="0045186A"/>
    <w:rsid w:val="00452718"/>
    <w:rsid w:val="004545F4"/>
    <w:rsid w:val="0045477D"/>
    <w:rsid w:val="00465B6E"/>
    <w:rsid w:val="00472B86"/>
    <w:rsid w:val="00475AF5"/>
    <w:rsid w:val="00475C8E"/>
    <w:rsid w:val="0047619B"/>
    <w:rsid w:val="004826F1"/>
    <w:rsid w:val="004835AF"/>
    <w:rsid w:val="00496230"/>
    <w:rsid w:val="004A1E54"/>
    <w:rsid w:val="004A64C4"/>
    <w:rsid w:val="004A7903"/>
    <w:rsid w:val="004D0836"/>
    <w:rsid w:val="004D2A0A"/>
    <w:rsid w:val="004D34F8"/>
    <w:rsid w:val="004D3B06"/>
    <w:rsid w:val="004D6457"/>
    <w:rsid w:val="004E7E4C"/>
    <w:rsid w:val="004F24A6"/>
    <w:rsid w:val="0050555E"/>
    <w:rsid w:val="0050591A"/>
    <w:rsid w:val="0051707D"/>
    <w:rsid w:val="005265EB"/>
    <w:rsid w:val="005269B6"/>
    <w:rsid w:val="00533FB1"/>
    <w:rsid w:val="00553E39"/>
    <w:rsid w:val="005576C8"/>
    <w:rsid w:val="00560DAA"/>
    <w:rsid w:val="00560DB5"/>
    <w:rsid w:val="00567985"/>
    <w:rsid w:val="005711ED"/>
    <w:rsid w:val="005771F8"/>
    <w:rsid w:val="00582088"/>
    <w:rsid w:val="00591A01"/>
    <w:rsid w:val="005B3942"/>
    <w:rsid w:val="005C5CAD"/>
    <w:rsid w:val="005D185D"/>
    <w:rsid w:val="005D3F73"/>
    <w:rsid w:val="005D6D82"/>
    <w:rsid w:val="005E04F9"/>
    <w:rsid w:val="005F4BF7"/>
    <w:rsid w:val="006063AB"/>
    <w:rsid w:val="00611B25"/>
    <w:rsid w:val="006135B8"/>
    <w:rsid w:val="00613F0D"/>
    <w:rsid w:val="00620446"/>
    <w:rsid w:val="00621CEF"/>
    <w:rsid w:val="00621ECF"/>
    <w:rsid w:val="006256D8"/>
    <w:rsid w:val="00625B0B"/>
    <w:rsid w:val="00625C54"/>
    <w:rsid w:val="0062617E"/>
    <w:rsid w:val="006352EB"/>
    <w:rsid w:val="00635589"/>
    <w:rsid w:val="00644B8F"/>
    <w:rsid w:val="00651D39"/>
    <w:rsid w:val="00653BCD"/>
    <w:rsid w:val="00655F4F"/>
    <w:rsid w:val="006624CF"/>
    <w:rsid w:val="0067080C"/>
    <w:rsid w:val="00675352"/>
    <w:rsid w:val="0068022F"/>
    <w:rsid w:val="006807D0"/>
    <w:rsid w:val="00683A74"/>
    <w:rsid w:val="006855FA"/>
    <w:rsid w:val="00690806"/>
    <w:rsid w:val="00693DCF"/>
    <w:rsid w:val="00694612"/>
    <w:rsid w:val="006A3952"/>
    <w:rsid w:val="006A47A5"/>
    <w:rsid w:val="006A58EC"/>
    <w:rsid w:val="006A7583"/>
    <w:rsid w:val="006A7FBA"/>
    <w:rsid w:val="006C0BAA"/>
    <w:rsid w:val="006D09D3"/>
    <w:rsid w:val="006D5D6E"/>
    <w:rsid w:val="006D63DC"/>
    <w:rsid w:val="006D714E"/>
    <w:rsid w:val="006E3908"/>
    <w:rsid w:val="006E5A19"/>
    <w:rsid w:val="006F2131"/>
    <w:rsid w:val="00701787"/>
    <w:rsid w:val="00704FF5"/>
    <w:rsid w:val="007052F4"/>
    <w:rsid w:val="007164C5"/>
    <w:rsid w:val="00726A0C"/>
    <w:rsid w:val="00730332"/>
    <w:rsid w:val="00732A19"/>
    <w:rsid w:val="00732F0C"/>
    <w:rsid w:val="007342C7"/>
    <w:rsid w:val="00734337"/>
    <w:rsid w:val="007345DA"/>
    <w:rsid w:val="00737D79"/>
    <w:rsid w:val="007468E3"/>
    <w:rsid w:val="007476A4"/>
    <w:rsid w:val="00753ECC"/>
    <w:rsid w:val="00765F77"/>
    <w:rsid w:val="00775ABF"/>
    <w:rsid w:val="00793BDC"/>
    <w:rsid w:val="00794515"/>
    <w:rsid w:val="00795EE0"/>
    <w:rsid w:val="00797D18"/>
    <w:rsid w:val="007A1C1E"/>
    <w:rsid w:val="007A3169"/>
    <w:rsid w:val="007A5DCC"/>
    <w:rsid w:val="007B20AC"/>
    <w:rsid w:val="007C1348"/>
    <w:rsid w:val="007C39AE"/>
    <w:rsid w:val="007C4B53"/>
    <w:rsid w:val="007C56B2"/>
    <w:rsid w:val="007D1321"/>
    <w:rsid w:val="007D2C18"/>
    <w:rsid w:val="007D5A01"/>
    <w:rsid w:val="007D5D67"/>
    <w:rsid w:val="007D5DF5"/>
    <w:rsid w:val="007D7CA0"/>
    <w:rsid w:val="007E3350"/>
    <w:rsid w:val="00801D7E"/>
    <w:rsid w:val="00804069"/>
    <w:rsid w:val="00806D98"/>
    <w:rsid w:val="00811756"/>
    <w:rsid w:val="00814627"/>
    <w:rsid w:val="0081745B"/>
    <w:rsid w:val="00823A25"/>
    <w:rsid w:val="00827B64"/>
    <w:rsid w:val="00832FD6"/>
    <w:rsid w:val="00835247"/>
    <w:rsid w:val="00837437"/>
    <w:rsid w:val="00840823"/>
    <w:rsid w:val="00840CA2"/>
    <w:rsid w:val="00847EAE"/>
    <w:rsid w:val="0086001E"/>
    <w:rsid w:val="00863563"/>
    <w:rsid w:val="008706DD"/>
    <w:rsid w:val="00877867"/>
    <w:rsid w:val="008957CD"/>
    <w:rsid w:val="00896E19"/>
    <w:rsid w:val="00896E92"/>
    <w:rsid w:val="008A0FEC"/>
    <w:rsid w:val="008A2C0C"/>
    <w:rsid w:val="008A3741"/>
    <w:rsid w:val="008A6357"/>
    <w:rsid w:val="008B5381"/>
    <w:rsid w:val="008C0FE5"/>
    <w:rsid w:val="008C2A0C"/>
    <w:rsid w:val="008D0910"/>
    <w:rsid w:val="008D54AE"/>
    <w:rsid w:val="008D6E1B"/>
    <w:rsid w:val="008E4878"/>
    <w:rsid w:val="0090087C"/>
    <w:rsid w:val="00904E94"/>
    <w:rsid w:val="00911343"/>
    <w:rsid w:val="00920D36"/>
    <w:rsid w:val="009236F3"/>
    <w:rsid w:val="0092497F"/>
    <w:rsid w:val="00927FDC"/>
    <w:rsid w:val="009302B7"/>
    <w:rsid w:val="00935CDB"/>
    <w:rsid w:val="00937BB0"/>
    <w:rsid w:val="00940F21"/>
    <w:rsid w:val="00941F32"/>
    <w:rsid w:val="0094576C"/>
    <w:rsid w:val="00947AFE"/>
    <w:rsid w:val="00957F39"/>
    <w:rsid w:val="00966CE8"/>
    <w:rsid w:val="00970623"/>
    <w:rsid w:val="00973513"/>
    <w:rsid w:val="00973F78"/>
    <w:rsid w:val="009824F5"/>
    <w:rsid w:val="00986E8C"/>
    <w:rsid w:val="009904E2"/>
    <w:rsid w:val="00994830"/>
    <w:rsid w:val="00994B97"/>
    <w:rsid w:val="009A12BC"/>
    <w:rsid w:val="009A2942"/>
    <w:rsid w:val="009A7C9B"/>
    <w:rsid w:val="009C3390"/>
    <w:rsid w:val="009D5A9E"/>
    <w:rsid w:val="009F0913"/>
    <w:rsid w:val="009F5FE0"/>
    <w:rsid w:val="00A048A5"/>
    <w:rsid w:val="00A34E60"/>
    <w:rsid w:val="00A3554E"/>
    <w:rsid w:val="00A36828"/>
    <w:rsid w:val="00A44212"/>
    <w:rsid w:val="00A51DFE"/>
    <w:rsid w:val="00A558B1"/>
    <w:rsid w:val="00A60411"/>
    <w:rsid w:val="00A618FC"/>
    <w:rsid w:val="00A7221C"/>
    <w:rsid w:val="00A73C53"/>
    <w:rsid w:val="00A854A5"/>
    <w:rsid w:val="00A94898"/>
    <w:rsid w:val="00A977A6"/>
    <w:rsid w:val="00AA3AEA"/>
    <w:rsid w:val="00AA76A3"/>
    <w:rsid w:val="00AB2DA8"/>
    <w:rsid w:val="00AB39AF"/>
    <w:rsid w:val="00AC46D4"/>
    <w:rsid w:val="00AD013A"/>
    <w:rsid w:val="00AD7CBF"/>
    <w:rsid w:val="00AE3052"/>
    <w:rsid w:val="00AF0108"/>
    <w:rsid w:val="00AF1F13"/>
    <w:rsid w:val="00AF3E79"/>
    <w:rsid w:val="00B0104C"/>
    <w:rsid w:val="00B02DE8"/>
    <w:rsid w:val="00B05A5E"/>
    <w:rsid w:val="00B14409"/>
    <w:rsid w:val="00B22D59"/>
    <w:rsid w:val="00B23060"/>
    <w:rsid w:val="00B26E9B"/>
    <w:rsid w:val="00B33B15"/>
    <w:rsid w:val="00B36916"/>
    <w:rsid w:val="00B4287A"/>
    <w:rsid w:val="00B513D1"/>
    <w:rsid w:val="00B53E76"/>
    <w:rsid w:val="00B6195C"/>
    <w:rsid w:val="00B6306A"/>
    <w:rsid w:val="00B65285"/>
    <w:rsid w:val="00B65E81"/>
    <w:rsid w:val="00B7298F"/>
    <w:rsid w:val="00B7445C"/>
    <w:rsid w:val="00B7512D"/>
    <w:rsid w:val="00B81B81"/>
    <w:rsid w:val="00B83755"/>
    <w:rsid w:val="00B911DC"/>
    <w:rsid w:val="00B91BE7"/>
    <w:rsid w:val="00BA3F16"/>
    <w:rsid w:val="00BA69AC"/>
    <w:rsid w:val="00BA7F7B"/>
    <w:rsid w:val="00BB1FDA"/>
    <w:rsid w:val="00BC0134"/>
    <w:rsid w:val="00BC2A8D"/>
    <w:rsid w:val="00BC743C"/>
    <w:rsid w:val="00BD24EC"/>
    <w:rsid w:val="00BF6E7D"/>
    <w:rsid w:val="00C053B0"/>
    <w:rsid w:val="00C05806"/>
    <w:rsid w:val="00C2115F"/>
    <w:rsid w:val="00C24697"/>
    <w:rsid w:val="00C27825"/>
    <w:rsid w:val="00C31DDA"/>
    <w:rsid w:val="00C366C8"/>
    <w:rsid w:val="00C45F4B"/>
    <w:rsid w:val="00C472DA"/>
    <w:rsid w:val="00C47CBC"/>
    <w:rsid w:val="00C556F7"/>
    <w:rsid w:val="00C608BC"/>
    <w:rsid w:val="00C74064"/>
    <w:rsid w:val="00C75CDD"/>
    <w:rsid w:val="00C82F63"/>
    <w:rsid w:val="00C951A2"/>
    <w:rsid w:val="00C95D08"/>
    <w:rsid w:val="00CA0883"/>
    <w:rsid w:val="00CA10B1"/>
    <w:rsid w:val="00CA1552"/>
    <w:rsid w:val="00CA211F"/>
    <w:rsid w:val="00CA3D5F"/>
    <w:rsid w:val="00CA4B80"/>
    <w:rsid w:val="00CA4E12"/>
    <w:rsid w:val="00CB33CD"/>
    <w:rsid w:val="00CB64A4"/>
    <w:rsid w:val="00CC0EAF"/>
    <w:rsid w:val="00CC4799"/>
    <w:rsid w:val="00CD1171"/>
    <w:rsid w:val="00CD23C2"/>
    <w:rsid w:val="00CD6F11"/>
    <w:rsid w:val="00CE2478"/>
    <w:rsid w:val="00CF3DAE"/>
    <w:rsid w:val="00CF48F6"/>
    <w:rsid w:val="00CF59B4"/>
    <w:rsid w:val="00D013D1"/>
    <w:rsid w:val="00D044FB"/>
    <w:rsid w:val="00D102E1"/>
    <w:rsid w:val="00D1069B"/>
    <w:rsid w:val="00D130A3"/>
    <w:rsid w:val="00D1360A"/>
    <w:rsid w:val="00D137B0"/>
    <w:rsid w:val="00D14444"/>
    <w:rsid w:val="00D23092"/>
    <w:rsid w:val="00D27BAB"/>
    <w:rsid w:val="00D46D94"/>
    <w:rsid w:val="00D523C3"/>
    <w:rsid w:val="00D562A4"/>
    <w:rsid w:val="00D60225"/>
    <w:rsid w:val="00D614A2"/>
    <w:rsid w:val="00D65F63"/>
    <w:rsid w:val="00D73863"/>
    <w:rsid w:val="00D81532"/>
    <w:rsid w:val="00D856ED"/>
    <w:rsid w:val="00D86256"/>
    <w:rsid w:val="00D8723A"/>
    <w:rsid w:val="00D918F5"/>
    <w:rsid w:val="00D92ACC"/>
    <w:rsid w:val="00D92C4A"/>
    <w:rsid w:val="00D94497"/>
    <w:rsid w:val="00D96483"/>
    <w:rsid w:val="00DA2417"/>
    <w:rsid w:val="00DA25D6"/>
    <w:rsid w:val="00DA6A7A"/>
    <w:rsid w:val="00DB0F0B"/>
    <w:rsid w:val="00DB3B41"/>
    <w:rsid w:val="00DE3C0C"/>
    <w:rsid w:val="00DF1C01"/>
    <w:rsid w:val="00DF4F4C"/>
    <w:rsid w:val="00DF56DC"/>
    <w:rsid w:val="00E01F7D"/>
    <w:rsid w:val="00E04A66"/>
    <w:rsid w:val="00E052D4"/>
    <w:rsid w:val="00E06095"/>
    <w:rsid w:val="00E10138"/>
    <w:rsid w:val="00E12977"/>
    <w:rsid w:val="00E23E64"/>
    <w:rsid w:val="00E31206"/>
    <w:rsid w:val="00E32007"/>
    <w:rsid w:val="00E34872"/>
    <w:rsid w:val="00E445D7"/>
    <w:rsid w:val="00E44805"/>
    <w:rsid w:val="00E57F42"/>
    <w:rsid w:val="00E66806"/>
    <w:rsid w:val="00E67C40"/>
    <w:rsid w:val="00E67DFC"/>
    <w:rsid w:val="00E7427D"/>
    <w:rsid w:val="00E74FAF"/>
    <w:rsid w:val="00E76558"/>
    <w:rsid w:val="00E8592B"/>
    <w:rsid w:val="00E9078A"/>
    <w:rsid w:val="00E9121F"/>
    <w:rsid w:val="00E91A62"/>
    <w:rsid w:val="00E94912"/>
    <w:rsid w:val="00E97424"/>
    <w:rsid w:val="00E97CA4"/>
    <w:rsid w:val="00EA05D3"/>
    <w:rsid w:val="00EA6653"/>
    <w:rsid w:val="00EB3941"/>
    <w:rsid w:val="00EB7C85"/>
    <w:rsid w:val="00EC041E"/>
    <w:rsid w:val="00EC4DB2"/>
    <w:rsid w:val="00ED5DB1"/>
    <w:rsid w:val="00EE00FD"/>
    <w:rsid w:val="00EE2F21"/>
    <w:rsid w:val="00EE6406"/>
    <w:rsid w:val="00EF0847"/>
    <w:rsid w:val="00EF1E25"/>
    <w:rsid w:val="00F01016"/>
    <w:rsid w:val="00F023B9"/>
    <w:rsid w:val="00F06832"/>
    <w:rsid w:val="00F26078"/>
    <w:rsid w:val="00F3257C"/>
    <w:rsid w:val="00F34876"/>
    <w:rsid w:val="00F3796A"/>
    <w:rsid w:val="00F4302E"/>
    <w:rsid w:val="00F55505"/>
    <w:rsid w:val="00F569BC"/>
    <w:rsid w:val="00F57EC9"/>
    <w:rsid w:val="00F610ED"/>
    <w:rsid w:val="00F6379A"/>
    <w:rsid w:val="00F648E8"/>
    <w:rsid w:val="00F65BDB"/>
    <w:rsid w:val="00F73E59"/>
    <w:rsid w:val="00F76062"/>
    <w:rsid w:val="00F86A69"/>
    <w:rsid w:val="00F909BA"/>
    <w:rsid w:val="00F92A33"/>
    <w:rsid w:val="00F930FF"/>
    <w:rsid w:val="00F9372F"/>
    <w:rsid w:val="00F93D3F"/>
    <w:rsid w:val="00FA484C"/>
    <w:rsid w:val="00FB06A3"/>
    <w:rsid w:val="00FB23DB"/>
    <w:rsid w:val="00FB35D2"/>
    <w:rsid w:val="00FB46E1"/>
    <w:rsid w:val="00FB7CED"/>
    <w:rsid w:val="00FC15A0"/>
    <w:rsid w:val="00FC2AA9"/>
    <w:rsid w:val="00FC3F15"/>
    <w:rsid w:val="00FC7577"/>
    <w:rsid w:val="00FD1361"/>
    <w:rsid w:val="00FD359C"/>
    <w:rsid w:val="00FD4E53"/>
    <w:rsid w:val="00FD6FF0"/>
    <w:rsid w:val="00FF3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u w:color="000000" w:themeColor="text1"/>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4"/>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94515"/>
    <w:pPr>
      <w:spacing w:line="240" w:lineRule="exact"/>
      <w:contextualSpacing/>
    </w:pPr>
    <w:rPr>
      <w:rFonts w:asciiTheme="minorHAnsi" w:hAnsiTheme="minorHAnsi"/>
    </w:rPr>
  </w:style>
  <w:style w:type="paragraph" w:styleId="Heading1">
    <w:name w:val="heading 1"/>
    <w:aliases w:val="Hdg 1"/>
    <w:basedOn w:val="Normal"/>
    <w:next w:val="Normal"/>
    <w:link w:val="Heading1Char"/>
    <w:uiPriority w:val="1"/>
    <w:qFormat/>
    <w:rsid w:val="00C472DA"/>
    <w:pPr>
      <w:keepNext/>
      <w:spacing w:line="480" w:lineRule="exact"/>
      <w:ind w:right="-72"/>
      <w:jc w:val="center"/>
      <w:outlineLvl w:val="0"/>
    </w:pPr>
    <w:rPr>
      <w:rFonts w:ascii="Equity A Caps" w:eastAsia="Calibri" w:hAnsi="Equity A Caps" w:cstheme="minorBidi"/>
      <w:b/>
      <w:bCs/>
      <w:color w:val="000000"/>
      <w:spacing w:val="-14"/>
      <w:sz w:val="26"/>
      <w:u w:color="000000"/>
    </w:rPr>
  </w:style>
  <w:style w:type="paragraph" w:styleId="Heading2">
    <w:name w:val="heading 2"/>
    <w:basedOn w:val="Normal"/>
    <w:next w:val="Normal"/>
    <w:link w:val="Heading2Char"/>
    <w:uiPriority w:val="2"/>
    <w:qFormat/>
    <w:rsid w:val="005576C8"/>
    <w:pPr>
      <w:keepNext/>
      <w:keepLines/>
      <w:numPr>
        <w:numId w:val="6"/>
      </w:numPr>
      <w:spacing w:before="240" w:line="240" w:lineRule="auto"/>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C472DA"/>
    <w:rPr>
      <w:rFonts w:ascii="Equity A Caps" w:eastAsia="Calibri" w:hAnsi="Equity A Caps" w:cstheme="minorBidi"/>
      <w:b/>
      <w:bCs/>
      <w:color w:val="000000"/>
      <w:spacing w:val="-14"/>
      <w:sz w:val="26"/>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4"/>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next w:val="Normal"/>
    <w:link w:val="FooterChar"/>
    <w:uiPriority w:val="5"/>
    <w:unhideWhenUsed/>
    <w:rsid w:val="00B36916"/>
    <w:pPr>
      <w:tabs>
        <w:tab w:val="center" w:pos="4680"/>
        <w:tab w:val="right" w:pos="9360"/>
      </w:tabs>
      <w:spacing w:before="20" w:line="221" w:lineRule="auto"/>
      <w:ind w:left="-14" w:right="-86"/>
      <w:jc w:val="center"/>
    </w:pPr>
    <w:rPr>
      <w:rFonts w:asciiTheme="majorHAnsi" w:hAnsiTheme="majorHAnsi"/>
      <w:bCs/>
      <w:color w:val="7F7F7F"/>
      <w:spacing w:val="-14"/>
      <w:sz w:val="20"/>
      <w:u w:color="000000"/>
    </w:rPr>
  </w:style>
  <w:style w:type="character" w:customStyle="1" w:styleId="FooterChar">
    <w:name w:val="Footer Char"/>
    <w:basedOn w:val="DefaultParagraphFont"/>
    <w:link w:val="Footer"/>
    <w:uiPriority w:val="5"/>
    <w:rsid w:val="00B36916"/>
    <w:rPr>
      <w:rFonts w:asciiTheme="majorHAnsi" w:hAnsiTheme="majorHAnsi"/>
      <w:bCs/>
      <w:color w:val="7F7F7F"/>
      <w:spacing w:val="-14"/>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uiPriority w:val="1"/>
    <w:qFormat/>
    <w:rsid w:val="006135B8"/>
    <w:pPr>
      <w:numPr>
        <w:numId w:val="7"/>
      </w:numPr>
      <w:tabs>
        <w:tab w:val="left" w:pos="432"/>
      </w:tabs>
      <w:spacing w:line="480" w:lineRule="exact"/>
    </w:pPr>
    <w:rPr>
      <w:rFonts w:asciiTheme="minorHAnsi" w:eastAsia="Calibri" w:hAnsiTheme="minorHAnsi" w:cstheme="minorBidi"/>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
    <w:name w:val="Quote Citation"/>
    <w:basedOn w:val="Normal"/>
    <w:next w:val="PleadingBodyText"/>
    <w:rsid w:val="00CA211F"/>
    <w:pPr>
      <w:spacing w:after="120" w:line="240" w:lineRule="auto"/>
      <w:ind w:left="864" w:right="864"/>
      <w:jc w:val="right"/>
    </w:pPr>
    <w:rPr>
      <w:szCs w:val="20"/>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character" w:customStyle="1" w:styleId="PleadingBodyCAPSText">
    <w:name w:val="Pleading Body CAPS Text"/>
    <w:basedOn w:val="DefaultParagraphFont"/>
    <w:uiPriority w:val="1"/>
    <w:qFormat/>
    <w:rsid w:val="009236F3"/>
    <w:rPr>
      <w:rFonts w:asciiTheme="majorHAnsi" w:hAnsiTheme="majorHAnsi"/>
      <w:b w:val="0"/>
      <w:i w:val="0"/>
      <w:caps w:val="0"/>
      <w:smallCaps w:val="0"/>
      <w:strike w:val="0"/>
      <w:dstrike w:val="0"/>
      <w:vanish w:val="0"/>
      <w:color w:val="000000" w:themeColor="text1"/>
      <w:spacing w:val="-14"/>
      <w:sz w:val="24"/>
      <w:u w:color="000000"/>
      <w:vertAlign w:val="baseline"/>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rPr>
  </w:style>
  <w:style w:type="paragraph" w:styleId="DocumentMap">
    <w:name w:val="Document Map"/>
    <w:basedOn w:val="Normal"/>
    <w:link w:val="DocumentMapChar"/>
    <w:uiPriority w:val="99"/>
    <w:unhideWhenUsed/>
    <w:rPr>
      <w:rFonts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eastAsiaTheme="majorEastAsia" w:cstheme="majorBidi"/>
      <w:noProof/>
    </w:rPr>
  </w:style>
  <w:style w:type="paragraph" w:styleId="EnvelopeReturn">
    <w:name w:val="envelope return"/>
    <w:basedOn w:val="Normal"/>
    <w:uiPriority w:val="99"/>
    <w:unhideWhenUsed/>
    <w:rPr>
      <w:rFonts w:eastAsiaTheme="majorEastAsia"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next w:val="Normal"/>
    <w:link w:val="NumberedTextLetterChar"/>
    <w:uiPriority w:val="2"/>
    <w:qFormat/>
    <w:rsid w:val="00B05A5E"/>
    <w:pPr>
      <w:keepLines/>
      <w:numPr>
        <w:numId w:val="4"/>
      </w:numPr>
      <w:spacing w:line="480" w:lineRule="exact"/>
      <w:contextualSpacing w:val="0"/>
    </w:pPr>
    <w:rPr>
      <w:noProof/>
    </w:rPr>
  </w:style>
  <w:style w:type="character" w:customStyle="1" w:styleId="NumberedTextLetterChar">
    <w:name w:val="Numbered Text (Letter) Char"/>
    <w:basedOn w:val="DefaultParagraphFont"/>
    <w:link w:val="NumberedTextLetter"/>
    <w:uiPriority w:val="2"/>
    <w:rsid w:val="00B05A5E"/>
    <w:rPr>
      <w:rFonts w:asciiTheme="minorHAnsi" w:hAnsiTheme="minorHAnsi"/>
      <w:noProof/>
    </w:rPr>
  </w:style>
  <w:style w:type="paragraph" w:customStyle="1" w:styleId="QuoteParagraph">
    <w:name w:val="Quote Paragraph"/>
    <w:next w:val="QuoteCitation"/>
    <w:qFormat/>
    <w:rsid w:val="00567985"/>
    <w:pPr>
      <w:spacing w:before="160" w:after="120"/>
      <w:ind w:left="864" w:right="864"/>
      <w:jc w:val="both"/>
    </w:pPr>
    <w:rPr>
      <w:rFonts w:asciiTheme="minorHAnsi" w:hAnsiTheme="minorHAnsi"/>
      <w:noProof/>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eastAsiaTheme="majorEastAsia"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PleadingBodyText">
    <w:name w:val="Pleading Body Text"/>
    <w:basedOn w:val="Normal"/>
    <w:next w:val="Normal"/>
    <w:qFormat/>
    <w:rsid w:val="00130B92"/>
    <w:pPr>
      <w:spacing w:line="480" w:lineRule="exact"/>
      <w:ind w:firstLine="432"/>
      <w:contextualSpacing w:val="0"/>
    </w:pPr>
  </w:style>
  <w:style w:type="paragraph" w:customStyle="1" w:styleId="NumberedParagraphs-ReliefRequested">
    <w:name w:val="Numbered Paragraphs - Relief Requested"/>
    <w:basedOn w:val="Normal"/>
    <w:rsid w:val="00D46D94"/>
    <w:pPr>
      <w:numPr>
        <w:numId w:val="13"/>
      </w:numPr>
      <w:spacing w:before="120" w:after="120" w:line="240" w:lineRule="auto"/>
      <w:contextualSpacing w:val="0"/>
    </w:pPr>
    <w:rPr>
      <w:szCs w:val="20"/>
    </w:rPr>
  </w:style>
  <w:style w:type="paragraph" w:customStyle="1" w:styleId="DeclarationSubheading">
    <w:name w:val="Declaration Subheading"/>
    <w:qFormat/>
    <w:rsid w:val="00AA76A3"/>
    <w:pPr>
      <w:keepNext/>
      <w:spacing w:line="480" w:lineRule="exact"/>
      <w:ind w:left="432"/>
    </w:pPr>
    <w:rPr>
      <w:rFonts w:asciiTheme="minorHAnsi" w:eastAsia="Calibri" w:hAnsiTheme="minorHAnsi" w:cstheme="minorBidi"/>
      <w:b/>
      <w:bCs/>
      <w:i/>
      <w:iCs/>
      <w:szCs w:val="22"/>
      <w:u w:color="000000"/>
    </w:rPr>
  </w:style>
  <w:style w:type="paragraph" w:customStyle="1" w:styleId="CaptionDocumentTitle">
    <w:name w:val="Caption Document Title"/>
    <w:basedOn w:val="Normal"/>
    <w:rsid w:val="002D1987"/>
    <w:pPr>
      <w:spacing w:before="180"/>
      <w:ind w:left="29" w:right="43"/>
      <w:contextualSpacing w:val="0"/>
    </w:pPr>
    <w:rPr>
      <w:rFonts w:ascii="Equity A Caps" w:hAnsi="Equity A Caps"/>
      <w:b/>
      <w:bCs/>
      <w:spacing w:val="-14"/>
      <w:sz w:val="26"/>
      <w:szCs w:val="20"/>
    </w:rPr>
  </w:style>
  <w:style w:type="paragraph" w:customStyle="1" w:styleId="DeclarationCenteredHeading">
    <w:name w:val="Declaration Centered Heading"/>
    <w:basedOn w:val="Normal"/>
    <w:next w:val="NumberedText"/>
    <w:qFormat/>
    <w:rsid w:val="00AA76A3"/>
    <w:pPr>
      <w:keepNext/>
      <w:tabs>
        <w:tab w:val="left" w:pos="432"/>
      </w:tabs>
      <w:spacing w:line="480" w:lineRule="exact"/>
      <w:ind w:right="-72"/>
      <w:jc w:val="center"/>
      <w:outlineLvl w:val="0"/>
    </w:pPr>
    <w:rPr>
      <w:rFonts w:eastAsia="Calibri"/>
      <w:b/>
      <w:color w:val="000000"/>
      <w:u w:color="000000"/>
    </w:rPr>
  </w:style>
  <w:style w:type="paragraph" w:customStyle="1" w:styleId="BulletedList">
    <w:name w:val="Bulleted List"/>
    <w:basedOn w:val="Normal"/>
    <w:next w:val="Normal"/>
    <w:autoRedefine/>
    <w:qFormat/>
    <w:rsid w:val="00795EE0"/>
    <w:pPr>
      <w:numPr>
        <w:numId w:val="15"/>
      </w:numPr>
      <w:spacing w:before="120" w:after="120" w:line="240" w:lineRule="auto"/>
      <w:contextualSpacing w:val="0"/>
    </w:pPr>
    <w:rPr>
      <w:rFonts w:eastAsia="Calibri" w:cstheme="minorBidi"/>
      <w:color w:val="auto"/>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52065866">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leadings">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3.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Pleading100</Template>
  <TotalTime>1</TotalTime>
  <Pages>11</Pages>
  <Words>445</Words>
  <Characters>16274</Characters>
  <Application>Microsoft Office Word</Application>
  <DocSecurity>0</DocSecurity>
  <PresentationFormat>15|.DOCX</PresentationFormat>
  <Lines>222</Lines>
  <Paragraphs>225</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16494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2</cp:revision>
  <cp:lastPrinted>2022-12-10T18:17:00Z</cp:lastPrinted>
  <dcterms:created xsi:type="dcterms:W3CDTF">2024-05-11T21:57:00Z</dcterms:created>
  <dcterms:modified xsi:type="dcterms:W3CDTF">2024-05-11T21:57:00Z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